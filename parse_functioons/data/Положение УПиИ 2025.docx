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D83E7" w14:textId="77777777" w:rsidR="00E71729" w:rsidRPr="009B2A3E" w:rsidRDefault="002F57A5" w:rsidP="00846423">
      <w:pPr>
        <w:keepNext/>
        <w:keepLines/>
        <w:tabs>
          <w:tab w:val="left" w:pos="6525"/>
          <w:tab w:val="right" w:pos="9354"/>
        </w:tabs>
        <w:ind w:firstLine="708"/>
        <w:contextualSpacing/>
        <w:jc w:val="right"/>
        <w:rPr>
          <w:sz w:val="28"/>
          <w:szCs w:val="28"/>
        </w:rPr>
      </w:pPr>
      <w:r>
        <w:rPr>
          <w:sz w:val="28"/>
          <w:szCs w:val="28"/>
        </w:rPr>
        <w:t>Приложение</w:t>
      </w:r>
      <w:r w:rsidR="002D701A">
        <w:rPr>
          <w:sz w:val="28"/>
          <w:szCs w:val="28"/>
        </w:rPr>
        <w:t xml:space="preserve"> 1</w:t>
      </w:r>
    </w:p>
    <w:p w14:paraId="5FBA344B" w14:textId="77777777" w:rsidR="00E71729" w:rsidRPr="009B2A3E" w:rsidRDefault="00E71729" w:rsidP="00846423">
      <w:pPr>
        <w:keepNext/>
        <w:keepLines/>
        <w:ind w:firstLine="708"/>
        <w:contextualSpacing/>
        <w:jc w:val="right"/>
        <w:rPr>
          <w:sz w:val="28"/>
          <w:szCs w:val="28"/>
        </w:rPr>
      </w:pPr>
      <w:r w:rsidRPr="009B2A3E">
        <w:rPr>
          <w:sz w:val="28"/>
          <w:szCs w:val="28"/>
        </w:rPr>
        <w:t xml:space="preserve">               </w:t>
      </w:r>
      <w:r w:rsidR="001D16E2" w:rsidRPr="009B2A3E">
        <w:rPr>
          <w:sz w:val="28"/>
          <w:szCs w:val="28"/>
        </w:rPr>
        <w:t xml:space="preserve">к </w:t>
      </w:r>
      <w:r w:rsidRPr="009B2A3E">
        <w:rPr>
          <w:sz w:val="28"/>
          <w:szCs w:val="28"/>
        </w:rPr>
        <w:t>постановлени</w:t>
      </w:r>
      <w:r w:rsidR="001D16E2" w:rsidRPr="009B2A3E">
        <w:rPr>
          <w:sz w:val="28"/>
          <w:szCs w:val="28"/>
        </w:rPr>
        <w:t>ю</w:t>
      </w:r>
      <w:r w:rsidRPr="009B2A3E">
        <w:rPr>
          <w:sz w:val="28"/>
          <w:szCs w:val="28"/>
        </w:rPr>
        <w:t xml:space="preserve"> акимата города Алматы</w:t>
      </w:r>
    </w:p>
    <w:p w14:paraId="0575195C" w14:textId="77777777" w:rsidR="00E71729" w:rsidRPr="009B2A3E" w:rsidRDefault="00E71729" w:rsidP="00846423">
      <w:pPr>
        <w:keepNext/>
        <w:keepLines/>
        <w:contextualSpacing/>
        <w:jc w:val="right"/>
        <w:rPr>
          <w:sz w:val="28"/>
          <w:szCs w:val="28"/>
        </w:rPr>
      </w:pPr>
      <w:r w:rsidRPr="009B2A3E">
        <w:rPr>
          <w:sz w:val="28"/>
          <w:szCs w:val="28"/>
        </w:rPr>
        <w:t xml:space="preserve"> </w:t>
      </w:r>
      <w:r w:rsidRPr="009B2A3E">
        <w:rPr>
          <w:sz w:val="28"/>
          <w:szCs w:val="28"/>
        </w:rPr>
        <w:tab/>
      </w:r>
      <w:r w:rsidRPr="009B2A3E">
        <w:rPr>
          <w:sz w:val="28"/>
          <w:szCs w:val="28"/>
        </w:rPr>
        <w:tab/>
      </w:r>
      <w:r w:rsidRPr="009B2A3E">
        <w:rPr>
          <w:sz w:val="28"/>
          <w:szCs w:val="28"/>
        </w:rPr>
        <w:tab/>
      </w:r>
      <w:r w:rsidRPr="009B2A3E">
        <w:rPr>
          <w:sz w:val="28"/>
          <w:szCs w:val="28"/>
        </w:rPr>
        <w:tab/>
        <w:t xml:space="preserve">              от «</w:t>
      </w:r>
      <w:r w:rsidR="00ED5B6D">
        <w:rPr>
          <w:sz w:val="28"/>
          <w:szCs w:val="28"/>
          <w:lang w:val="en-US"/>
        </w:rPr>
        <w:t>1</w:t>
      </w:r>
      <w:r w:rsidRPr="009B2A3E">
        <w:rPr>
          <w:sz w:val="28"/>
          <w:szCs w:val="28"/>
        </w:rPr>
        <w:t>»</w:t>
      </w:r>
      <w:r w:rsidR="002F57A5">
        <w:rPr>
          <w:sz w:val="28"/>
          <w:szCs w:val="28"/>
        </w:rPr>
        <w:t xml:space="preserve"> </w:t>
      </w:r>
      <w:r w:rsidR="003E5DBA">
        <w:rPr>
          <w:sz w:val="28"/>
          <w:szCs w:val="28"/>
          <w:lang w:val="kk-KZ"/>
        </w:rPr>
        <w:t>июня</w:t>
      </w:r>
      <w:r w:rsidR="00C607E7">
        <w:rPr>
          <w:sz w:val="28"/>
          <w:szCs w:val="28"/>
        </w:rPr>
        <w:t xml:space="preserve"> </w:t>
      </w:r>
      <w:r w:rsidR="002F57A5">
        <w:rPr>
          <w:sz w:val="28"/>
          <w:szCs w:val="28"/>
        </w:rPr>
        <w:t>202</w:t>
      </w:r>
      <w:r w:rsidR="003E5DBA">
        <w:rPr>
          <w:sz w:val="28"/>
          <w:szCs w:val="28"/>
          <w:lang w:val="kk-KZ"/>
        </w:rPr>
        <w:t>2</w:t>
      </w:r>
      <w:r w:rsidRPr="009B2A3E">
        <w:rPr>
          <w:sz w:val="28"/>
          <w:szCs w:val="28"/>
        </w:rPr>
        <w:t xml:space="preserve"> </w:t>
      </w:r>
      <w:proofErr w:type="gramStart"/>
      <w:r w:rsidRPr="009B2A3E">
        <w:rPr>
          <w:sz w:val="28"/>
          <w:szCs w:val="28"/>
        </w:rPr>
        <w:t>года  №</w:t>
      </w:r>
      <w:proofErr w:type="gramEnd"/>
      <w:r w:rsidRPr="009B2A3E">
        <w:rPr>
          <w:sz w:val="28"/>
          <w:szCs w:val="28"/>
        </w:rPr>
        <w:t xml:space="preserve"> </w:t>
      </w:r>
      <w:r w:rsidR="003E5DBA">
        <w:rPr>
          <w:sz w:val="28"/>
          <w:szCs w:val="28"/>
          <w:lang w:val="kk-KZ"/>
        </w:rPr>
        <w:t>2/247</w:t>
      </w:r>
    </w:p>
    <w:p w14:paraId="785A986A" w14:textId="77777777" w:rsidR="00E71729" w:rsidRPr="009B2A3E" w:rsidRDefault="00E71729" w:rsidP="00846423">
      <w:pPr>
        <w:keepNext/>
        <w:keepLines/>
        <w:contextualSpacing/>
        <w:jc w:val="center"/>
        <w:rPr>
          <w:snapToGrid w:val="0"/>
          <w:sz w:val="28"/>
          <w:szCs w:val="28"/>
        </w:rPr>
      </w:pPr>
    </w:p>
    <w:p w14:paraId="46960AFA" w14:textId="77777777" w:rsidR="00E71729" w:rsidRPr="009B2A3E" w:rsidRDefault="00E71729" w:rsidP="00846423">
      <w:pPr>
        <w:keepNext/>
        <w:keepLines/>
        <w:contextualSpacing/>
        <w:jc w:val="center"/>
        <w:rPr>
          <w:snapToGrid w:val="0"/>
          <w:sz w:val="28"/>
          <w:szCs w:val="28"/>
        </w:rPr>
      </w:pPr>
    </w:p>
    <w:p w14:paraId="052FE507" w14:textId="77777777" w:rsidR="00E71729" w:rsidRPr="009B2A3E" w:rsidRDefault="00E71729" w:rsidP="00846423">
      <w:pPr>
        <w:keepNext/>
        <w:keepLines/>
        <w:contextualSpacing/>
        <w:jc w:val="center"/>
        <w:rPr>
          <w:b/>
          <w:snapToGrid w:val="0"/>
          <w:sz w:val="28"/>
          <w:szCs w:val="28"/>
        </w:rPr>
      </w:pPr>
      <w:r w:rsidRPr="009B2A3E">
        <w:rPr>
          <w:b/>
          <w:snapToGrid w:val="0"/>
          <w:sz w:val="28"/>
          <w:szCs w:val="28"/>
        </w:rPr>
        <w:t>Положение о коммунальном государственном учреждении</w:t>
      </w:r>
    </w:p>
    <w:p w14:paraId="1971E69B" w14:textId="77777777" w:rsidR="00E71729" w:rsidRPr="009B2A3E" w:rsidRDefault="00E71729" w:rsidP="00846423">
      <w:pPr>
        <w:keepNext/>
        <w:keepLines/>
        <w:contextualSpacing/>
        <w:jc w:val="center"/>
        <w:rPr>
          <w:b/>
          <w:sz w:val="28"/>
          <w:szCs w:val="28"/>
        </w:rPr>
      </w:pPr>
      <w:r w:rsidRPr="009B2A3E">
        <w:rPr>
          <w:b/>
          <w:sz w:val="28"/>
          <w:szCs w:val="28"/>
        </w:rPr>
        <w:t xml:space="preserve"> «Управление предпринимательства и </w:t>
      </w:r>
      <w:r w:rsidR="006D240E" w:rsidRPr="009B2A3E">
        <w:rPr>
          <w:b/>
          <w:sz w:val="28"/>
          <w:szCs w:val="28"/>
        </w:rPr>
        <w:t>инвестиций</w:t>
      </w:r>
      <w:r w:rsidRPr="009B2A3E">
        <w:rPr>
          <w:b/>
          <w:sz w:val="28"/>
          <w:szCs w:val="28"/>
        </w:rPr>
        <w:t xml:space="preserve"> города Алматы»</w:t>
      </w:r>
    </w:p>
    <w:p w14:paraId="41A89077" w14:textId="77777777" w:rsidR="00E71729" w:rsidRPr="009B2A3E" w:rsidRDefault="00E71729" w:rsidP="00846423">
      <w:pPr>
        <w:keepNext/>
        <w:keepLines/>
        <w:contextualSpacing/>
        <w:jc w:val="center"/>
        <w:rPr>
          <w:b/>
          <w:sz w:val="28"/>
          <w:szCs w:val="28"/>
        </w:rPr>
      </w:pPr>
    </w:p>
    <w:p w14:paraId="7ABAFBFF" w14:textId="77777777" w:rsidR="00846423" w:rsidRDefault="00846423" w:rsidP="00846423">
      <w:pPr>
        <w:keepNext/>
        <w:keepLines/>
        <w:contextualSpacing/>
        <w:jc w:val="center"/>
        <w:rPr>
          <w:b/>
          <w:sz w:val="28"/>
          <w:szCs w:val="28"/>
        </w:rPr>
      </w:pPr>
    </w:p>
    <w:p w14:paraId="72624C83" w14:textId="77777777" w:rsidR="00E71729" w:rsidRPr="009B2A3E" w:rsidRDefault="00E71729" w:rsidP="00846423">
      <w:pPr>
        <w:keepNext/>
        <w:keepLines/>
        <w:contextualSpacing/>
        <w:jc w:val="center"/>
        <w:rPr>
          <w:b/>
          <w:sz w:val="28"/>
          <w:szCs w:val="28"/>
        </w:rPr>
      </w:pPr>
      <w:r w:rsidRPr="009B2A3E">
        <w:rPr>
          <w:b/>
          <w:sz w:val="28"/>
          <w:szCs w:val="28"/>
        </w:rPr>
        <w:t>1. Общие положения</w:t>
      </w:r>
    </w:p>
    <w:p w14:paraId="401E2691" w14:textId="77777777" w:rsidR="00DD01FB" w:rsidRPr="009B2A3E" w:rsidRDefault="00DD01FB" w:rsidP="00846423">
      <w:pPr>
        <w:pStyle w:val="ac"/>
        <w:keepNext/>
        <w:keepLines/>
        <w:ind w:firstLine="567"/>
        <w:contextualSpacing/>
        <w:rPr>
          <w:szCs w:val="28"/>
        </w:rPr>
      </w:pPr>
    </w:p>
    <w:p w14:paraId="5FBA4E95" w14:textId="77777777" w:rsidR="00E71729" w:rsidRPr="00A65BDD" w:rsidRDefault="00E71729" w:rsidP="0047185C">
      <w:pPr>
        <w:pStyle w:val="ac"/>
        <w:keepNext/>
        <w:keepLines/>
        <w:ind w:firstLine="709"/>
        <w:contextualSpacing/>
        <w:rPr>
          <w:szCs w:val="28"/>
        </w:rPr>
      </w:pPr>
      <w:r w:rsidRPr="00A65BDD">
        <w:rPr>
          <w:szCs w:val="28"/>
        </w:rPr>
        <w:t>1. Коммунальное государственное учреждение «Управление предпр</w:t>
      </w:r>
      <w:r w:rsidRPr="00A65BDD">
        <w:rPr>
          <w:szCs w:val="28"/>
        </w:rPr>
        <w:t>и</w:t>
      </w:r>
      <w:r w:rsidRPr="00A65BDD">
        <w:rPr>
          <w:szCs w:val="28"/>
        </w:rPr>
        <w:t xml:space="preserve">нимательства и </w:t>
      </w:r>
      <w:r w:rsidR="00721DBC" w:rsidRPr="00A65BDD">
        <w:rPr>
          <w:szCs w:val="28"/>
        </w:rPr>
        <w:t>инвестиций</w:t>
      </w:r>
      <w:r w:rsidR="00721DBC" w:rsidRPr="00A65BDD">
        <w:rPr>
          <w:b/>
          <w:szCs w:val="28"/>
        </w:rPr>
        <w:t xml:space="preserve"> </w:t>
      </w:r>
      <w:r w:rsidRPr="00A65BDD">
        <w:rPr>
          <w:szCs w:val="28"/>
        </w:rPr>
        <w:t xml:space="preserve">города Алматы» </w:t>
      </w:r>
      <w:r w:rsidR="002F57A5" w:rsidRPr="00A65BDD">
        <w:rPr>
          <w:szCs w:val="28"/>
          <w:lang w:val="ru-RU"/>
        </w:rPr>
        <w:t xml:space="preserve">(далее – Управление) </w:t>
      </w:r>
      <w:r w:rsidRPr="00A65BDD">
        <w:rPr>
          <w:szCs w:val="28"/>
        </w:rPr>
        <w:t>является государственным органом Республики Казахстан, осуществляющим руководство в сферах предпринимательства, индустриально-инновационного р</w:t>
      </w:r>
      <w:r w:rsidR="00545E4D" w:rsidRPr="00A65BDD">
        <w:rPr>
          <w:szCs w:val="28"/>
        </w:rPr>
        <w:t>азвития и</w:t>
      </w:r>
      <w:r w:rsidR="00396129" w:rsidRPr="00A65BDD">
        <w:rPr>
          <w:szCs w:val="28"/>
        </w:rPr>
        <w:t xml:space="preserve"> агропромышленного комплекса </w:t>
      </w:r>
      <w:r w:rsidRPr="00A65BDD">
        <w:rPr>
          <w:szCs w:val="28"/>
        </w:rPr>
        <w:t>на территории города Алматы.</w:t>
      </w:r>
    </w:p>
    <w:p w14:paraId="09659608" w14:textId="77777777" w:rsidR="00E71729" w:rsidRPr="00A65BDD" w:rsidRDefault="008B2516" w:rsidP="0047185C">
      <w:pPr>
        <w:pStyle w:val="ac"/>
        <w:keepNext/>
        <w:keepLines/>
        <w:ind w:firstLine="709"/>
        <w:contextualSpacing/>
        <w:rPr>
          <w:szCs w:val="28"/>
        </w:rPr>
      </w:pPr>
      <w:r w:rsidRPr="00A65BDD">
        <w:rPr>
          <w:szCs w:val="28"/>
          <w:lang w:val="ru-RU"/>
        </w:rPr>
        <w:t>2</w:t>
      </w:r>
      <w:r w:rsidR="00E71729" w:rsidRPr="00A65BDD">
        <w:rPr>
          <w:szCs w:val="28"/>
        </w:rPr>
        <w:t xml:space="preserve">. Управление осуществляет свою деятельность в соответствии с Конституцией и </w:t>
      </w:r>
      <w:r w:rsidR="00EC2AE1" w:rsidRPr="00A65BDD">
        <w:rPr>
          <w:szCs w:val="28"/>
        </w:rPr>
        <w:t>з</w:t>
      </w:r>
      <w:r w:rsidR="00E71729" w:rsidRPr="00A65BDD">
        <w:rPr>
          <w:szCs w:val="28"/>
        </w:rPr>
        <w:t>аконами Республики Казахстан, актами Президента Республики Казахстан, Прав</w:t>
      </w:r>
      <w:r w:rsidR="00E71729" w:rsidRPr="00A65BDD">
        <w:rPr>
          <w:szCs w:val="28"/>
        </w:rPr>
        <w:t>и</w:t>
      </w:r>
      <w:r w:rsidR="00E71729" w:rsidRPr="00A65BDD">
        <w:rPr>
          <w:szCs w:val="28"/>
        </w:rPr>
        <w:t>тельства Республики Казахстан, иными нормативными правовыми актами</w:t>
      </w:r>
      <w:r w:rsidR="002F57A5" w:rsidRPr="00A65BDD">
        <w:rPr>
          <w:szCs w:val="28"/>
          <w:lang w:val="ru-RU"/>
        </w:rPr>
        <w:t>, а также</w:t>
      </w:r>
      <w:r w:rsidR="00E71729" w:rsidRPr="00A65BDD">
        <w:rPr>
          <w:szCs w:val="28"/>
        </w:rPr>
        <w:t xml:space="preserve"> настоящим </w:t>
      </w:r>
      <w:r w:rsidR="002F57A5" w:rsidRPr="00A65BDD">
        <w:rPr>
          <w:szCs w:val="28"/>
          <w:lang w:val="ru-RU"/>
        </w:rPr>
        <w:t>П</w:t>
      </w:r>
      <w:proofErr w:type="spellStart"/>
      <w:r w:rsidR="00E71729" w:rsidRPr="00A65BDD">
        <w:rPr>
          <w:szCs w:val="28"/>
        </w:rPr>
        <w:t>оложением</w:t>
      </w:r>
      <w:proofErr w:type="spellEnd"/>
      <w:r w:rsidR="00E71729" w:rsidRPr="00A65BDD">
        <w:rPr>
          <w:szCs w:val="28"/>
        </w:rPr>
        <w:t>.</w:t>
      </w:r>
    </w:p>
    <w:p w14:paraId="1939539A" w14:textId="77777777" w:rsidR="00E71729" w:rsidRPr="00A65BDD" w:rsidRDefault="008B2516" w:rsidP="0047185C">
      <w:pPr>
        <w:pStyle w:val="ac"/>
        <w:keepNext/>
        <w:keepLines/>
        <w:tabs>
          <w:tab w:val="left" w:pos="1276"/>
        </w:tabs>
        <w:ind w:firstLine="709"/>
        <w:contextualSpacing/>
        <w:rPr>
          <w:szCs w:val="28"/>
        </w:rPr>
      </w:pPr>
      <w:r w:rsidRPr="00A65BDD">
        <w:rPr>
          <w:szCs w:val="28"/>
          <w:lang w:val="ru-RU"/>
        </w:rPr>
        <w:t>3</w:t>
      </w:r>
      <w:r w:rsidR="004F5CE5" w:rsidRPr="00A65BDD">
        <w:rPr>
          <w:szCs w:val="28"/>
          <w:lang w:val="ru-RU"/>
        </w:rPr>
        <w:t xml:space="preserve">. </w:t>
      </w:r>
      <w:r w:rsidR="00E71729" w:rsidRPr="00A65BDD">
        <w:rPr>
          <w:szCs w:val="28"/>
        </w:rPr>
        <w:t xml:space="preserve">Управление является юридическим лицом в организационно-правовой форме государственного учреждения, имеет печать </w:t>
      </w:r>
      <w:r w:rsidR="004F5CE5" w:rsidRPr="00A65BDD">
        <w:rPr>
          <w:szCs w:val="28"/>
        </w:rPr>
        <w:t>с изображением</w:t>
      </w:r>
      <w:r w:rsidR="004F5CE5" w:rsidRPr="00A65BDD">
        <w:rPr>
          <w:szCs w:val="28"/>
          <w:lang w:val="ru-RU"/>
        </w:rPr>
        <w:t xml:space="preserve"> </w:t>
      </w:r>
      <w:r w:rsidR="004F5CE5" w:rsidRPr="00A65BDD">
        <w:rPr>
          <w:szCs w:val="28"/>
        </w:rPr>
        <w:t xml:space="preserve">Государственного Герба Республики Казахстан </w:t>
      </w:r>
      <w:r w:rsidR="00E71729" w:rsidRPr="00A65BDD">
        <w:rPr>
          <w:szCs w:val="28"/>
        </w:rPr>
        <w:t>и штампы со своим наим</w:t>
      </w:r>
      <w:r w:rsidR="00E71729" w:rsidRPr="00A65BDD">
        <w:rPr>
          <w:szCs w:val="28"/>
        </w:rPr>
        <w:t>е</w:t>
      </w:r>
      <w:r w:rsidR="00E71729" w:rsidRPr="00A65BDD">
        <w:rPr>
          <w:szCs w:val="28"/>
        </w:rPr>
        <w:t xml:space="preserve">нованием на </w:t>
      </w:r>
      <w:r w:rsidR="004F5CE5" w:rsidRPr="00A65BDD">
        <w:rPr>
          <w:szCs w:val="28"/>
          <w:lang w:val="ru-RU"/>
        </w:rPr>
        <w:t>казахском и русском</w:t>
      </w:r>
      <w:r w:rsidR="00E71729" w:rsidRPr="00A65BDD">
        <w:rPr>
          <w:szCs w:val="28"/>
        </w:rPr>
        <w:t xml:space="preserve"> язык</w:t>
      </w:r>
      <w:r w:rsidR="004F5CE5" w:rsidRPr="00A65BDD">
        <w:rPr>
          <w:szCs w:val="28"/>
          <w:lang w:val="ru-RU"/>
        </w:rPr>
        <w:t>ах</w:t>
      </w:r>
      <w:r w:rsidR="00E71729" w:rsidRPr="00A65BDD">
        <w:rPr>
          <w:szCs w:val="28"/>
        </w:rPr>
        <w:t>, бланки установленного образца,</w:t>
      </w:r>
      <w:r w:rsidR="004F5CE5" w:rsidRPr="00A65BDD">
        <w:rPr>
          <w:szCs w:val="28"/>
        </w:rPr>
        <w:t xml:space="preserve"> счета в органах казначейства </w:t>
      </w:r>
      <w:r w:rsidR="00E71729" w:rsidRPr="00A65BDD">
        <w:rPr>
          <w:szCs w:val="28"/>
        </w:rPr>
        <w:t>в соответствии с законода</w:t>
      </w:r>
      <w:r w:rsidR="004F5CE5" w:rsidRPr="00A65BDD">
        <w:rPr>
          <w:szCs w:val="28"/>
        </w:rPr>
        <w:t>тельством Республики Казахстан</w:t>
      </w:r>
      <w:r w:rsidR="00E71729" w:rsidRPr="00A65BDD">
        <w:rPr>
          <w:szCs w:val="28"/>
        </w:rPr>
        <w:t>.</w:t>
      </w:r>
    </w:p>
    <w:p w14:paraId="4748F23E" w14:textId="77777777" w:rsidR="00E71729" w:rsidRPr="00A65BDD" w:rsidRDefault="008B2516" w:rsidP="0047185C">
      <w:pPr>
        <w:pStyle w:val="ac"/>
        <w:keepNext/>
        <w:keepLines/>
        <w:ind w:firstLine="709"/>
        <w:contextualSpacing/>
        <w:rPr>
          <w:szCs w:val="28"/>
        </w:rPr>
      </w:pPr>
      <w:r w:rsidRPr="00A65BDD">
        <w:rPr>
          <w:szCs w:val="28"/>
          <w:lang w:val="ru-RU"/>
        </w:rPr>
        <w:t>4</w:t>
      </w:r>
      <w:r w:rsidR="00E71729" w:rsidRPr="00A65BDD">
        <w:rPr>
          <w:szCs w:val="28"/>
        </w:rPr>
        <w:t>. Управление вступает в гражданско-правовые отношения от собственного имени.</w:t>
      </w:r>
    </w:p>
    <w:p w14:paraId="5482104F" w14:textId="77777777" w:rsidR="00E71729" w:rsidRPr="00A65BDD" w:rsidRDefault="008B2516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  <w:lang w:val="ru-RU"/>
        </w:rPr>
        <w:t>5</w:t>
      </w:r>
      <w:r w:rsidR="00E71729" w:rsidRPr="00A65BDD">
        <w:rPr>
          <w:szCs w:val="28"/>
        </w:rPr>
        <w:t xml:space="preserve">. Управление </w:t>
      </w:r>
      <w:r w:rsidR="004F5CE5" w:rsidRPr="00A65BDD">
        <w:rPr>
          <w:szCs w:val="28"/>
        </w:rPr>
        <w:t>имеет право выступать стороной</w:t>
      </w:r>
      <w:r w:rsidR="00E71729" w:rsidRPr="00A65BDD">
        <w:rPr>
          <w:szCs w:val="28"/>
        </w:rPr>
        <w:t xml:space="preserve"> гражданско-правовых отношений от имени государства, если оно уполномочено на это в соответствии с законодательс</w:t>
      </w:r>
      <w:r w:rsidR="00E71729" w:rsidRPr="00A65BDD">
        <w:rPr>
          <w:szCs w:val="28"/>
        </w:rPr>
        <w:t>т</w:t>
      </w:r>
      <w:r w:rsidR="00E71729" w:rsidRPr="00A65BDD">
        <w:rPr>
          <w:szCs w:val="28"/>
        </w:rPr>
        <w:t>вом</w:t>
      </w:r>
      <w:r w:rsidR="004F5CE5" w:rsidRPr="00A65BDD">
        <w:t xml:space="preserve"> </w:t>
      </w:r>
      <w:r w:rsidR="004F5CE5" w:rsidRPr="00A65BDD">
        <w:rPr>
          <w:szCs w:val="28"/>
        </w:rPr>
        <w:t>Республики Казахстан</w:t>
      </w:r>
      <w:r w:rsidR="00E71729" w:rsidRPr="00A65BDD">
        <w:rPr>
          <w:szCs w:val="28"/>
        </w:rPr>
        <w:t xml:space="preserve">. </w:t>
      </w:r>
    </w:p>
    <w:p w14:paraId="1CB89419" w14:textId="77777777" w:rsidR="00E71729" w:rsidRPr="00A65BDD" w:rsidRDefault="008B2516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  <w:lang w:val="ru-RU"/>
        </w:rPr>
        <w:t>6</w:t>
      </w:r>
      <w:r w:rsidR="00E71729" w:rsidRPr="00A65BDD">
        <w:rPr>
          <w:szCs w:val="28"/>
        </w:rPr>
        <w:t>. Управление по вопросам своей компетенции в установленном законодательством порядке принимает решения, оформляемые приказами руководителя Управления и другими актами, предусмотренными законодательством Республики Каза</w:t>
      </w:r>
      <w:r w:rsidR="00E71729" w:rsidRPr="00A65BDD">
        <w:rPr>
          <w:szCs w:val="28"/>
        </w:rPr>
        <w:t>х</w:t>
      </w:r>
      <w:r w:rsidR="00E71729" w:rsidRPr="00A65BDD">
        <w:rPr>
          <w:szCs w:val="28"/>
        </w:rPr>
        <w:t>стан.</w:t>
      </w:r>
    </w:p>
    <w:p w14:paraId="70163E0C" w14:textId="77777777" w:rsidR="00E71729" w:rsidRPr="00A65BDD" w:rsidRDefault="008B2516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  <w:lang w:val="ru-RU"/>
        </w:rPr>
        <w:t>7</w:t>
      </w:r>
      <w:r w:rsidR="00E71729" w:rsidRPr="00A65BDD">
        <w:rPr>
          <w:szCs w:val="28"/>
        </w:rPr>
        <w:t xml:space="preserve">. Структура и лимит штатной численности </w:t>
      </w:r>
      <w:r w:rsidR="004F5CE5" w:rsidRPr="00A65BDD">
        <w:rPr>
          <w:szCs w:val="28"/>
          <w:lang w:val="ru-RU"/>
        </w:rPr>
        <w:t>К</w:t>
      </w:r>
      <w:proofErr w:type="spellStart"/>
      <w:r w:rsidR="004F5CE5" w:rsidRPr="00A65BDD">
        <w:rPr>
          <w:szCs w:val="28"/>
        </w:rPr>
        <w:t>оммунального</w:t>
      </w:r>
      <w:proofErr w:type="spellEnd"/>
      <w:r w:rsidR="004F5CE5" w:rsidRPr="00A65BDD">
        <w:rPr>
          <w:szCs w:val="28"/>
        </w:rPr>
        <w:t xml:space="preserve"> государственного учреждения «Управление предпринимательства и инвестиций города Алматы» </w:t>
      </w:r>
      <w:r w:rsidR="00E71729" w:rsidRPr="00A65BDD">
        <w:rPr>
          <w:szCs w:val="28"/>
        </w:rPr>
        <w:t>утверждаются в соответствии с законодательством</w:t>
      </w:r>
      <w:r w:rsidR="004F5CE5" w:rsidRPr="00A65BDD">
        <w:t xml:space="preserve"> </w:t>
      </w:r>
      <w:r w:rsidR="004F5CE5" w:rsidRPr="00A65BDD">
        <w:rPr>
          <w:szCs w:val="28"/>
        </w:rPr>
        <w:t>Республики Казахстан</w:t>
      </w:r>
      <w:r w:rsidR="00E71729" w:rsidRPr="00A65BDD">
        <w:rPr>
          <w:szCs w:val="28"/>
        </w:rPr>
        <w:t>.</w:t>
      </w:r>
    </w:p>
    <w:p w14:paraId="205750B1" w14:textId="77777777" w:rsidR="00E71729" w:rsidRPr="00A65BDD" w:rsidRDefault="008B2516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  <w:lang w:val="ru-RU"/>
        </w:rPr>
        <w:t>8</w:t>
      </w:r>
      <w:r w:rsidR="00E71729" w:rsidRPr="00A65BDD">
        <w:rPr>
          <w:szCs w:val="28"/>
        </w:rPr>
        <w:t xml:space="preserve">. Местонахождение </w:t>
      </w:r>
      <w:r w:rsidR="004F5CE5" w:rsidRPr="00A65BDD">
        <w:rPr>
          <w:szCs w:val="28"/>
          <w:lang w:val="ru-RU"/>
        </w:rPr>
        <w:t>юридического лица</w:t>
      </w:r>
      <w:r w:rsidR="00E71729" w:rsidRPr="00A65BDD">
        <w:rPr>
          <w:szCs w:val="28"/>
        </w:rPr>
        <w:t>: 0500</w:t>
      </w:r>
      <w:r w:rsidR="001D16E2" w:rsidRPr="00A65BDD">
        <w:rPr>
          <w:szCs w:val="28"/>
          <w:lang w:val="ru-RU"/>
        </w:rPr>
        <w:t>40</w:t>
      </w:r>
      <w:r w:rsidR="00E71729" w:rsidRPr="00A65BDD">
        <w:rPr>
          <w:szCs w:val="28"/>
        </w:rPr>
        <w:t xml:space="preserve">, город Алматы, Бостандыкский район, </w:t>
      </w:r>
      <w:r w:rsidR="001D16E2" w:rsidRPr="00A65BDD">
        <w:rPr>
          <w:szCs w:val="28"/>
          <w:lang w:val="ru-RU"/>
        </w:rPr>
        <w:t>ул</w:t>
      </w:r>
      <w:r w:rsidR="004F5CE5" w:rsidRPr="00A65BDD">
        <w:rPr>
          <w:szCs w:val="28"/>
          <w:lang w:val="ru-RU"/>
        </w:rPr>
        <w:t>ица</w:t>
      </w:r>
      <w:r w:rsidR="001D16E2" w:rsidRPr="00A65BDD">
        <w:rPr>
          <w:szCs w:val="28"/>
          <w:lang w:val="ru-RU"/>
        </w:rPr>
        <w:t xml:space="preserve"> </w:t>
      </w:r>
      <w:proofErr w:type="spellStart"/>
      <w:r w:rsidR="001D16E2" w:rsidRPr="00A65BDD">
        <w:rPr>
          <w:szCs w:val="28"/>
          <w:lang w:val="ru-RU"/>
        </w:rPr>
        <w:t>Байзакова</w:t>
      </w:r>
      <w:proofErr w:type="spellEnd"/>
      <w:r w:rsidR="00E71729" w:rsidRPr="00A65BDD">
        <w:rPr>
          <w:szCs w:val="28"/>
        </w:rPr>
        <w:t xml:space="preserve">, </w:t>
      </w:r>
      <w:r w:rsidR="001D16E2" w:rsidRPr="00A65BDD">
        <w:rPr>
          <w:szCs w:val="28"/>
          <w:lang w:val="ru-RU"/>
        </w:rPr>
        <w:t>303</w:t>
      </w:r>
      <w:r w:rsidR="00E71729" w:rsidRPr="00A65BDD">
        <w:rPr>
          <w:szCs w:val="28"/>
        </w:rPr>
        <w:t>.</w:t>
      </w:r>
    </w:p>
    <w:p w14:paraId="50BF535E" w14:textId="77777777" w:rsidR="00E71729" w:rsidRPr="00A65BDD" w:rsidRDefault="008B2516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  <w:lang w:val="ru-RU"/>
        </w:rPr>
        <w:t>9</w:t>
      </w:r>
      <w:r w:rsidR="00E71729" w:rsidRPr="00A65BDD">
        <w:rPr>
          <w:szCs w:val="28"/>
        </w:rPr>
        <w:t xml:space="preserve">. Настоящее </w:t>
      </w:r>
      <w:r w:rsidR="004F5CE5" w:rsidRPr="00A65BDD">
        <w:rPr>
          <w:szCs w:val="28"/>
          <w:lang w:val="ru-RU"/>
        </w:rPr>
        <w:t>п</w:t>
      </w:r>
      <w:proofErr w:type="spellStart"/>
      <w:r w:rsidR="00E71729" w:rsidRPr="00A65BDD">
        <w:rPr>
          <w:szCs w:val="28"/>
        </w:rPr>
        <w:t>оложение</w:t>
      </w:r>
      <w:proofErr w:type="spellEnd"/>
      <w:r w:rsidR="00E71729" w:rsidRPr="00A65BDD">
        <w:rPr>
          <w:szCs w:val="28"/>
        </w:rPr>
        <w:t xml:space="preserve"> является учредительным документом Управлени</w:t>
      </w:r>
      <w:r w:rsidR="004F5CE5" w:rsidRPr="00A65BDD">
        <w:rPr>
          <w:szCs w:val="28"/>
          <w:lang w:val="ru-RU"/>
        </w:rPr>
        <w:t>я</w:t>
      </w:r>
      <w:r w:rsidR="00E71729" w:rsidRPr="00A65BDD">
        <w:rPr>
          <w:szCs w:val="28"/>
        </w:rPr>
        <w:t>.</w:t>
      </w:r>
    </w:p>
    <w:p w14:paraId="56EE1869" w14:textId="77777777" w:rsidR="00E71729" w:rsidRPr="00A65BDD" w:rsidRDefault="00E71729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</w:rPr>
        <w:t>1</w:t>
      </w:r>
      <w:r w:rsidR="008B2516" w:rsidRPr="00A65BDD">
        <w:rPr>
          <w:szCs w:val="28"/>
          <w:lang w:val="ru-RU"/>
        </w:rPr>
        <w:t>0</w:t>
      </w:r>
      <w:r w:rsidRPr="00A65BDD">
        <w:rPr>
          <w:szCs w:val="28"/>
        </w:rPr>
        <w:t xml:space="preserve">. Финансирование деятельности </w:t>
      </w:r>
      <w:r w:rsidR="004F5CE5" w:rsidRPr="00A65BDD">
        <w:rPr>
          <w:szCs w:val="28"/>
        </w:rPr>
        <w:t>Управлени</w:t>
      </w:r>
      <w:r w:rsidR="004F5CE5" w:rsidRPr="00A65BDD">
        <w:rPr>
          <w:szCs w:val="28"/>
          <w:lang w:val="ru-RU"/>
        </w:rPr>
        <w:t>я</w:t>
      </w:r>
      <w:r w:rsidRPr="00A65BDD">
        <w:rPr>
          <w:szCs w:val="28"/>
        </w:rPr>
        <w:t xml:space="preserve"> осуществляется из </w:t>
      </w:r>
      <w:r w:rsidR="009554F4" w:rsidRPr="00A65BDD">
        <w:rPr>
          <w:szCs w:val="28"/>
          <w:lang w:val="kk-KZ"/>
        </w:rPr>
        <w:t xml:space="preserve">республиканского и </w:t>
      </w:r>
      <w:r w:rsidRPr="00A65BDD">
        <w:rPr>
          <w:szCs w:val="28"/>
        </w:rPr>
        <w:t>местн</w:t>
      </w:r>
      <w:r w:rsidRPr="00A65BDD">
        <w:rPr>
          <w:szCs w:val="28"/>
        </w:rPr>
        <w:t>о</w:t>
      </w:r>
      <w:r w:rsidRPr="00A65BDD">
        <w:rPr>
          <w:szCs w:val="28"/>
        </w:rPr>
        <w:t>го бюджета</w:t>
      </w:r>
      <w:r w:rsidR="004F5CE5" w:rsidRPr="00A65BDD">
        <w:t xml:space="preserve"> </w:t>
      </w:r>
      <w:r w:rsidR="004F5CE5" w:rsidRPr="00A65BDD">
        <w:rPr>
          <w:szCs w:val="28"/>
        </w:rPr>
        <w:t>в соответствии с законодательством Республики Казахстан</w:t>
      </w:r>
      <w:r w:rsidRPr="00A65BDD">
        <w:rPr>
          <w:szCs w:val="28"/>
        </w:rPr>
        <w:t>.</w:t>
      </w:r>
    </w:p>
    <w:p w14:paraId="072B5721" w14:textId="77777777" w:rsidR="00545E4D" w:rsidRPr="00A65BDD" w:rsidRDefault="00545E4D" w:rsidP="0047185C">
      <w:pPr>
        <w:pStyle w:val="ac"/>
        <w:widowControl w:val="0"/>
        <w:ind w:firstLine="709"/>
        <w:contextualSpacing/>
        <w:rPr>
          <w:szCs w:val="28"/>
        </w:rPr>
      </w:pPr>
    </w:p>
    <w:p w14:paraId="24BA3E71" w14:textId="77777777" w:rsidR="00E71729" w:rsidRPr="00A65BDD" w:rsidRDefault="00E71729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</w:rPr>
        <w:lastRenderedPageBreak/>
        <w:t>1</w:t>
      </w:r>
      <w:r w:rsidR="008B2516" w:rsidRPr="00A65BDD">
        <w:rPr>
          <w:szCs w:val="28"/>
          <w:lang w:val="ru-RU"/>
        </w:rPr>
        <w:t>1</w:t>
      </w:r>
      <w:r w:rsidRPr="00A65BDD">
        <w:rPr>
          <w:szCs w:val="28"/>
        </w:rPr>
        <w:t>. Управлени</w:t>
      </w:r>
      <w:r w:rsidR="004F5CE5" w:rsidRPr="00A65BDD">
        <w:rPr>
          <w:szCs w:val="28"/>
          <w:lang w:val="ru-RU"/>
        </w:rPr>
        <w:t>ю</w:t>
      </w:r>
      <w:r w:rsidRPr="00A65BDD">
        <w:rPr>
          <w:szCs w:val="28"/>
        </w:rPr>
        <w:t xml:space="preserve"> запрещается вступать в договорные отношения с субъектами предпр</w:t>
      </w:r>
      <w:r w:rsidRPr="00A65BDD">
        <w:rPr>
          <w:szCs w:val="28"/>
        </w:rPr>
        <w:t>и</w:t>
      </w:r>
      <w:r w:rsidRPr="00A65BDD">
        <w:rPr>
          <w:szCs w:val="28"/>
        </w:rPr>
        <w:t xml:space="preserve">нимательства на предмет выполнения обязанностей, являющихся </w:t>
      </w:r>
      <w:r w:rsidR="004F5CE5" w:rsidRPr="00A65BDD">
        <w:rPr>
          <w:szCs w:val="28"/>
          <w:lang w:val="ru-RU"/>
        </w:rPr>
        <w:t>полномочиями</w:t>
      </w:r>
      <w:r w:rsidRPr="00A65BDD">
        <w:rPr>
          <w:szCs w:val="28"/>
        </w:rPr>
        <w:t xml:space="preserve"> Управления.</w:t>
      </w:r>
    </w:p>
    <w:p w14:paraId="17FA4A66" w14:textId="77777777" w:rsidR="00E71729" w:rsidRPr="00A65BDD" w:rsidRDefault="00E71729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</w:rPr>
        <w:t>Если Управлени</w:t>
      </w:r>
      <w:r w:rsidR="004F5CE5" w:rsidRPr="00A65BDD">
        <w:rPr>
          <w:szCs w:val="28"/>
          <w:lang w:val="ru-RU"/>
        </w:rPr>
        <w:t>ю</w:t>
      </w:r>
      <w:r w:rsidRPr="00A65BDD">
        <w:rPr>
          <w:szCs w:val="28"/>
        </w:rPr>
        <w:t xml:space="preserve"> законодательными актами предоставлено право осуществлять приносящую доходы деятельность, </w:t>
      </w:r>
      <w:r w:rsidR="004F5CE5" w:rsidRPr="00A65BDD">
        <w:rPr>
          <w:szCs w:val="28"/>
        </w:rPr>
        <w:t>то полученные доходы направляются в государственный бюджет, если иное не</w:t>
      </w:r>
      <w:r w:rsidR="004F5CE5" w:rsidRPr="00A65BDD">
        <w:rPr>
          <w:szCs w:val="28"/>
          <w:lang w:val="ru-RU"/>
        </w:rPr>
        <w:t xml:space="preserve"> </w:t>
      </w:r>
      <w:r w:rsidR="004F5CE5" w:rsidRPr="00A65BDD">
        <w:rPr>
          <w:szCs w:val="28"/>
        </w:rPr>
        <w:t>установлено законодательством Республики Казахстан.</w:t>
      </w:r>
    </w:p>
    <w:p w14:paraId="7804DA42" w14:textId="77777777" w:rsidR="00DD01FB" w:rsidRPr="00A65BDD" w:rsidRDefault="00DD01FB" w:rsidP="00846423">
      <w:pPr>
        <w:pStyle w:val="ac"/>
        <w:keepNext/>
        <w:keepLines/>
        <w:ind w:firstLine="0"/>
        <w:contextualSpacing/>
        <w:jc w:val="center"/>
        <w:rPr>
          <w:b/>
          <w:szCs w:val="28"/>
        </w:rPr>
      </w:pPr>
    </w:p>
    <w:p w14:paraId="6D360072" w14:textId="77777777" w:rsidR="00435CB6" w:rsidRPr="00A65BDD" w:rsidRDefault="00435CB6" w:rsidP="00846423">
      <w:pPr>
        <w:pStyle w:val="ac"/>
        <w:keepNext/>
        <w:keepLines/>
        <w:ind w:firstLine="0"/>
        <w:contextualSpacing/>
        <w:jc w:val="center"/>
        <w:rPr>
          <w:b/>
          <w:szCs w:val="28"/>
        </w:rPr>
      </w:pPr>
    </w:p>
    <w:p w14:paraId="4BBC19F6" w14:textId="77777777" w:rsidR="00E71729" w:rsidRPr="00A65BDD" w:rsidRDefault="00E71729" w:rsidP="00CE04AC">
      <w:pPr>
        <w:pStyle w:val="ac"/>
        <w:keepNext/>
        <w:keepLines/>
        <w:ind w:firstLine="0"/>
        <w:contextualSpacing/>
        <w:jc w:val="center"/>
        <w:rPr>
          <w:b/>
          <w:szCs w:val="28"/>
          <w:lang w:val="ru-RU"/>
        </w:rPr>
      </w:pPr>
      <w:r w:rsidRPr="00A65BDD">
        <w:rPr>
          <w:b/>
          <w:szCs w:val="28"/>
        </w:rPr>
        <w:t xml:space="preserve">2. </w:t>
      </w:r>
      <w:r w:rsidR="00CE04AC" w:rsidRPr="00A65BDD">
        <w:rPr>
          <w:b/>
          <w:szCs w:val="28"/>
          <w:lang w:val="ru-RU"/>
        </w:rPr>
        <w:t>З</w:t>
      </w:r>
      <w:proofErr w:type="spellStart"/>
      <w:r w:rsidRPr="00A65BDD">
        <w:rPr>
          <w:b/>
          <w:szCs w:val="28"/>
        </w:rPr>
        <w:t>адачи</w:t>
      </w:r>
      <w:proofErr w:type="spellEnd"/>
      <w:r w:rsidR="00CE04AC" w:rsidRPr="00A65BDD">
        <w:rPr>
          <w:b/>
          <w:szCs w:val="28"/>
          <w:lang w:val="ru-RU"/>
        </w:rPr>
        <w:t xml:space="preserve"> и полномочия государственного органа</w:t>
      </w:r>
    </w:p>
    <w:p w14:paraId="0A3CD8A6" w14:textId="77777777" w:rsidR="00E71729" w:rsidRPr="00A65BDD" w:rsidRDefault="00E71729" w:rsidP="00846423">
      <w:pPr>
        <w:pStyle w:val="ac"/>
        <w:keepNext/>
        <w:keepLines/>
        <w:ind w:firstLine="0"/>
        <w:contextualSpacing/>
        <w:jc w:val="center"/>
        <w:rPr>
          <w:szCs w:val="28"/>
        </w:rPr>
      </w:pPr>
    </w:p>
    <w:p w14:paraId="5B500975" w14:textId="77777777" w:rsidR="00E71729" w:rsidRPr="00A65BDD" w:rsidRDefault="00E71729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</w:rPr>
        <w:t>1</w:t>
      </w:r>
      <w:r w:rsidR="008B2516" w:rsidRPr="00A65BDD">
        <w:rPr>
          <w:szCs w:val="28"/>
          <w:lang w:val="ru-RU"/>
        </w:rPr>
        <w:t>2</w:t>
      </w:r>
      <w:r w:rsidRPr="00A65BDD">
        <w:rPr>
          <w:szCs w:val="28"/>
        </w:rPr>
        <w:t>. Задачи:</w:t>
      </w:r>
    </w:p>
    <w:p w14:paraId="2887AD57" w14:textId="77777777" w:rsidR="007553BC" w:rsidRPr="00A65BDD" w:rsidRDefault="007553BC" w:rsidP="0047185C">
      <w:pPr>
        <w:pStyle w:val="af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A65BDD">
        <w:rPr>
          <w:rFonts w:ascii="Times New Roman" w:hAnsi="Times New Roman"/>
          <w:color w:val="000000"/>
          <w:sz w:val="28"/>
          <w:szCs w:val="28"/>
          <w:lang w:val="kk-KZ"/>
        </w:rPr>
        <w:t>поддержка развития</w:t>
      </w:r>
      <w:r w:rsidRPr="00A65BDD">
        <w:rPr>
          <w:rFonts w:ascii="Times New Roman" w:hAnsi="Times New Roman"/>
          <w:color w:val="000000"/>
          <w:sz w:val="28"/>
          <w:szCs w:val="28"/>
        </w:rPr>
        <w:t xml:space="preserve"> предпринимательской деятельности;</w:t>
      </w:r>
    </w:p>
    <w:p w14:paraId="7811A24B" w14:textId="77777777" w:rsidR="007553BC" w:rsidRPr="00A65BDD" w:rsidRDefault="007553BC" w:rsidP="0047185C">
      <w:pPr>
        <w:pStyle w:val="af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A65BDD">
        <w:rPr>
          <w:rFonts w:ascii="Times New Roman" w:hAnsi="Times New Roman"/>
          <w:color w:val="000000"/>
          <w:sz w:val="28"/>
          <w:szCs w:val="28"/>
        </w:rPr>
        <w:t xml:space="preserve">реализация мер по улучшению инвестиционного климата – снижение административных барьеров, предоставление доступа к информации, повышение доступности финансовых ресурсов для бизнеса, обеспечение защиты прав инвесторов, внедрение цифровых технологий для прозрачности деятельности уполномоченных органов; </w:t>
      </w:r>
    </w:p>
    <w:p w14:paraId="578C0038" w14:textId="77777777" w:rsidR="007553BC" w:rsidRPr="00A65BDD" w:rsidRDefault="007553BC" w:rsidP="0047185C">
      <w:pPr>
        <w:pStyle w:val="ae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A65BDD">
        <w:rPr>
          <w:rFonts w:ascii="Times New Roman" w:hAnsi="Times New Roman"/>
          <w:color w:val="000000"/>
          <w:sz w:val="28"/>
          <w:szCs w:val="28"/>
        </w:rPr>
        <w:t xml:space="preserve">развитие инфраструктуры предпринимательства (Индустриальной зоны, </w:t>
      </w:r>
      <w:r w:rsidR="00074B65" w:rsidRPr="00A65BDD">
        <w:rPr>
          <w:rFonts w:ascii="Times New Roman" w:hAnsi="Times New Roman"/>
          <w:color w:val="000000"/>
          <w:sz w:val="28"/>
          <w:szCs w:val="28"/>
        </w:rPr>
        <w:t>Специальной экономической зоны «Парк ин</w:t>
      </w:r>
      <w:r w:rsidR="0009321B" w:rsidRPr="00A65BDD">
        <w:rPr>
          <w:rFonts w:ascii="Times New Roman" w:hAnsi="Times New Roman"/>
          <w:color w:val="000000"/>
          <w:sz w:val="28"/>
          <w:szCs w:val="28"/>
        </w:rPr>
        <w:t>нов</w:t>
      </w:r>
      <w:r w:rsidR="00074B65" w:rsidRPr="00A65BDD">
        <w:rPr>
          <w:rFonts w:ascii="Times New Roman" w:hAnsi="Times New Roman"/>
          <w:color w:val="000000"/>
          <w:sz w:val="28"/>
          <w:szCs w:val="28"/>
        </w:rPr>
        <w:t>ационных технологий» (далее-СЭЗ «ПИТ»)</w:t>
      </w:r>
      <w:r w:rsidRPr="00A65BDD">
        <w:rPr>
          <w:rFonts w:ascii="Times New Roman" w:hAnsi="Times New Roman"/>
          <w:color w:val="000000"/>
          <w:sz w:val="28"/>
          <w:szCs w:val="28"/>
        </w:rPr>
        <w:t>, технопарков, коворкинг центров);</w:t>
      </w:r>
    </w:p>
    <w:p w14:paraId="30F1509E" w14:textId="77777777" w:rsidR="007553BC" w:rsidRPr="00A65BDD" w:rsidRDefault="007553BC" w:rsidP="0047185C">
      <w:pPr>
        <w:pStyle w:val="ae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A65BDD">
        <w:rPr>
          <w:rFonts w:ascii="Times New Roman" w:hAnsi="Times New Roman"/>
          <w:color w:val="000000"/>
          <w:sz w:val="28"/>
          <w:szCs w:val="28"/>
        </w:rPr>
        <w:t>привлечение инвестиций в высокотехнологичные и экспортоориентированные проекты;</w:t>
      </w:r>
    </w:p>
    <w:p w14:paraId="34AE82EF" w14:textId="77777777" w:rsidR="007553BC" w:rsidRPr="00A65BDD" w:rsidRDefault="007553BC" w:rsidP="0047185C">
      <w:pPr>
        <w:pStyle w:val="ae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A65BDD">
        <w:rPr>
          <w:rFonts w:ascii="Times New Roman" w:hAnsi="Times New Roman"/>
          <w:color w:val="000000"/>
          <w:sz w:val="28"/>
          <w:szCs w:val="28"/>
        </w:rPr>
        <w:t xml:space="preserve">диверсификация отраслей экономики и повышение емкости рынка, в т.ч. за счет развития туризма; </w:t>
      </w:r>
    </w:p>
    <w:p w14:paraId="25E1D3E2" w14:textId="77777777" w:rsidR="007553BC" w:rsidRPr="00A65BDD" w:rsidRDefault="007553BC" w:rsidP="00AB4A26">
      <w:pPr>
        <w:pStyle w:val="ae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A65BDD">
        <w:rPr>
          <w:rFonts w:ascii="Times New Roman" w:hAnsi="Times New Roman"/>
          <w:color w:val="000000"/>
          <w:sz w:val="28"/>
          <w:szCs w:val="28"/>
          <w:lang w:val="kk-KZ"/>
        </w:rPr>
        <w:t xml:space="preserve">обеспечение доступа и насыщение внутреннего рынка </w:t>
      </w:r>
      <w:r w:rsidRPr="00A65BDD">
        <w:rPr>
          <w:rFonts w:ascii="Times New Roman" w:hAnsi="Times New Roman"/>
          <w:color w:val="000000"/>
          <w:sz w:val="28"/>
          <w:szCs w:val="28"/>
        </w:rPr>
        <w:t>социально-значимыми продовольственными товарами для социальных слоев населения;</w:t>
      </w:r>
    </w:p>
    <w:p w14:paraId="638A3C66" w14:textId="77777777" w:rsidR="007553BC" w:rsidRPr="00A65BDD" w:rsidRDefault="007553BC" w:rsidP="00AB4A26">
      <w:pPr>
        <w:pStyle w:val="ae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color w:val="000000"/>
          <w:sz w:val="28"/>
          <w:szCs w:val="28"/>
          <w:lang w:val="kk-KZ"/>
        </w:rPr>
      </w:pPr>
      <w:r w:rsidRPr="00A65BDD">
        <w:rPr>
          <w:rFonts w:ascii="Times New Roman" w:hAnsi="Times New Roman"/>
          <w:color w:val="000000"/>
          <w:sz w:val="28"/>
          <w:szCs w:val="28"/>
          <w:lang w:val="kk-KZ"/>
        </w:rPr>
        <w:t xml:space="preserve">достижение эпизоотического </w:t>
      </w:r>
      <w:r w:rsidR="007B1DE6" w:rsidRPr="00A65BDD">
        <w:rPr>
          <w:rFonts w:ascii="Times New Roman" w:hAnsi="Times New Roman"/>
          <w:color w:val="000000"/>
          <w:sz w:val="28"/>
          <w:szCs w:val="28"/>
          <w:lang w:val="kk-KZ"/>
        </w:rPr>
        <w:t>и санитарно-</w:t>
      </w:r>
      <w:r w:rsidRPr="00A65BDD">
        <w:rPr>
          <w:rFonts w:ascii="Times New Roman" w:hAnsi="Times New Roman"/>
          <w:color w:val="000000"/>
          <w:sz w:val="28"/>
          <w:szCs w:val="28"/>
          <w:lang w:val="kk-KZ"/>
        </w:rPr>
        <w:t>ветеринарного благополучия и пищевой безопасности продукции животного происхождения</w:t>
      </w:r>
      <w:r w:rsidR="00760C83" w:rsidRPr="00A65BDD">
        <w:rPr>
          <w:rFonts w:ascii="Times New Roman" w:hAnsi="Times New Roman"/>
          <w:color w:val="000000"/>
          <w:sz w:val="28"/>
          <w:szCs w:val="28"/>
          <w:lang w:val="kk-KZ"/>
        </w:rPr>
        <w:t>;</w:t>
      </w:r>
    </w:p>
    <w:p w14:paraId="493BF0D7" w14:textId="77777777" w:rsidR="005870BB" w:rsidRPr="00A65BDD" w:rsidRDefault="005870BB" w:rsidP="00AB4A26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eastAsia="Calibri"/>
          <w:color w:val="000000"/>
          <w:sz w:val="28"/>
          <w:szCs w:val="28"/>
          <w:lang w:val="kk-KZ" w:eastAsia="en-US"/>
        </w:rPr>
      </w:pPr>
      <w:r w:rsidRPr="00A65BDD">
        <w:rPr>
          <w:rFonts w:eastAsia="Calibri"/>
          <w:color w:val="000000"/>
          <w:sz w:val="28"/>
          <w:szCs w:val="28"/>
          <w:lang w:val="kk-KZ" w:eastAsia="en-US"/>
        </w:rPr>
        <w:t>создание условий для привлечения частных инвестиций и альтернативных источников финансирования в целях развития инфраструктур креативных индустрий и досуга с эндаунтмент фондами и краудфандинговыми платформами, как альтернативными источниками финансирования, также путем внедрения государственно-частного партнерства;</w:t>
      </w:r>
    </w:p>
    <w:p w14:paraId="1B935581" w14:textId="77777777" w:rsidR="004A4BA2" w:rsidRPr="00A65BDD" w:rsidRDefault="001D16E2" w:rsidP="00760C83">
      <w:pPr>
        <w:pStyle w:val="ac"/>
        <w:widowControl w:val="0"/>
        <w:numPr>
          <w:ilvl w:val="0"/>
          <w:numId w:val="1"/>
        </w:numPr>
        <w:tabs>
          <w:tab w:val="left" w:pos="1134"/>
        </w:tabs>
        <w:ind w:left="0" w:firstLine="709"/>
        <w:contextualSpacing/>
        <w:rPr>
          <w:szCs w:val="28"/>
        </w:rPr>
      </w:pPr>
      <w:r w:rsidRPr="00A65BDD">
        <w:rPr>
          <w:szCs w:val="28"/>
        </w:rPr>
        <w:t>обеспеч</w:t>
      </w:r>
      <w:r w:rsidR="00CE04AC" w:rsidRPr="00A65BDD">
        <w:rPr>
          <w:szCs w:val="28"/>
        </w:rPr>
        <w:t xml:space="preserve">ение и  укрепление гендерного </w:t>
      </w:r>
      <w:r w:rsidRPr="00A65BDD">
        <w:rPr>
          <w:szCs w:val="28"/>
        </w:rPr>
        <w:t>равенства</w:t>
      </w:r>
      <w:r w:rsidR="00353A61" w:rsidRPr="00A65BDD">
        <w:rPr>
          <w:szCs w:val="28"/>
          <w:lang w:val="ru-RU"/>
        </w:rPr>
        <w:t>.</w:t>
      </w:r>
    </w:p>
    <w:p w14:paraId="7E43F0D4" w14:textId="77777777" w:rsidR="00CE04AC" w:rsidRPr="00A65BDD" w:rsidRDefault="00CE04AC" w:rsidP="0047185C">
      <w:pPr>
        <w:pStyle w:val="ac"/>
        <w:widowControl w:val="0"/>
        <w:ind w:firstLine="709"/>
        <w:contextualSpacing/>
        <w:rPr>
          <w:szCs w:val="28"/>
          <w:lang w:val="ru-RU"/>
        </w:rPr>
      </w:pPr>
      <w:r w:rsidRPr="00A65BDD">
        <w:rPr>
          <w:szCs w:val="28"/>
        </w:rPr>
        <w:t>1</w:t>
      </w:r>
      <w:r w:rsidR="008B2516" w:rsidRPr="00A65BDD">
        <w:rPr>
          <w:szCs w:val="28"/>
          <w:lang w:val="ru-RU"/>
        </w:rPr>
        <w:t>3</w:t>
      </w:r>
      <w:r w:rsidRPr="00A65BDD">
        <w:rPr>
          <w:szCs w:val="28"/>
        </w:rPr>
        <w:t xml:space="preserve">. </w:t>
      </w:r>
      <w:r w:rsidRPr="00A65BDD">
        <w:rPr>
          <w:szCs w:val="28"/>
          <w:lang w:val="ru-RU"/>
        </w:rPr>
        <w:t>Полномочия:</w:t>
      </w:r>
    </w:p>
    <w:p w14:paraId="0F7AF359" w14:textId="77777777" w:rsidR="00CE04AC" w:rsidRPr="00A65BDD" w:rsidRDefault="00CE04AC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  <w:lang w:val="ru-RU"/>
        </w:rPr>
        <w:t>1) п</w:t>
      </w:r>
      <w:proofErr w:type="spellStart"/>
      <w:r w:rsidRPr="00A65BDD">
        <w:rPr>
          <w:szCs w:val="28"/>
        </w:rPr>
        <w:t>рава</w:t>
      </w:r>
      <w:proofErr w:type="spellEnd"/>
      <w:r w:rsidRPr="00A65BDD">
        <w:rPr>
          <w:szCs w:val="28"/>
          <w:lang w:val="ru-RU"/>
        </w:rPr>
        <w:t>:</w:t>
      </w:r>
      <w:r w:rsidRPr="00A65BDD">
        <w:rPr>
          <w:szCs w:val="28"/>
        </w:rPr>
        <w:t xml:space="preserve"> </w:t>
      </w:r>
    </w:p>
    <w:p w14:paraId="7AD65A65" w14:textId="77777777" w:rsidR="00CE04AC" w:rsidRPr="00A65BDD" w:rsidRDefault="00CE04AC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</w:rPr>
        <w:t>запрашивать и получать необходимую информацию у всех государс</w:t>
      </w:r>
      <w:r w:rsidRPr="00A65BDD">
        <w:rPr>
          <w:szCs w:val="28"/>
        </w:rPr>
        <w:t>т</w:t>
      </w:r>
      <w:r w:rsidRPr="00A65BDD">
        <w:rPr>
          <w:szCs w:val="28"/>
        </w:rPr>
        <w:t>венных органов города Алматы и иных государственных органов;</w:t>
      </w:r>
    </w:p>
    <w:p w14:paraId="0C56D652" w14:textId="77777777" w:rsidR="00CE04AC" w:rsidRPr="00A65BDD" w:rsidRDefault="00CE04AC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</w:rPr>
        <w:t>проводить переговоры и заключать соглашения с юридическими лицами по вопросам, относящимся к компетенции Управлени</w:t>
      </w:r>
      <w:r w:rsidRPr="00A65BDD">
        <w:rPr>
          <w:szCs w:val="28"/>
          <w:lang w:val="ru-RU"/>
        </w:rPr>
        <w:t>я</w:t>
      </w:r>
      <w:r w:rsidRPr="00A65BDD">
        <w:rPr>
          <w:szCs w:val="28"/>
        </w:rPr>
        <w:t>;</w:t>
      </w:r>
    </w:p>
    <w:p w14:paraId="7A68C48D" w14:textId="77777777" w:rsidR="00CE04AC" w:rsidRPr="00A65BDD" w:rsidRDefault="00CE04AC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</w:rPr>
        <w:t>вносить предложения акиму города Алматы по вопросам, входящим в компетенцию Управлени</w:t>
      </w:r>
      <w:r w:rsidRPr="00A65BDD">
        <w:rPr>
          <w:szCs w:val="28"/>
          <w:lang w:val="ru-RU"/>
        </w:rPr>
        <w:t>я</w:t>
      </w:r>
      <w:r w:rsidRPr="00A65BDD">
        <w:rPr>
          <w:szCs w:val="28"/>
        </w:rPr>
        <w:t>;</w:t>
      </w:r>
    </w:p>
    <w:p w14:paraId="20496157" w14:textId="77777777" w:rsidR="00CE04AC" w:rsidRPr="00A65BDD" w:rsidRDefault="00CE04AC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</w:rPr>
        <w:t>вносить в установленном порядке проекты постановлений акимата, решений и распоряжений акима и решений Маслихата по вопросам, вход</w:t>
      </w:r>
      <w:r w:rsidRPr="00A65BDD">
        <w:rPr>
          <w:szCs w:val="28"/>
        </w:rPr>
        <w:t>я</w:t>
      </w:r>
      <w:r w:rsidRPr="00A65BDD">
        <w:rPr>
          <w:szCs w:val="28"/>
        </w:rPr>
        <w:t xml:space="preserve">щим в </w:t>
      </w:r>
      <w:r w:rsidRPr="00A65BDD">
        <w:rPr>
          <w:szCs w:val="28"/>
        </w:rPr>
        <w:lastRenderedPageBreak/>
        <w:t>компетенцию Управлени</w:t>
      </w:r>
      <w:r w:rsidRPr="00A65BDD">
        <w:rPr>
          <w:szCs w:val="28"/>
          <w:lang w:val="ru-RU"/>
        </w:rPr>
        <w:t>я</w:t>
      </w:r>
      <w:r w:rsidRPr="00A65BDD">
        <w:rPr>
          <w:szCs w:val="28"/>
        </w:rPr>
        <w:t>;</w:t>
      </w:r>
    </w:p>
    <w:p w14:paraId="3A2813DB" w14:textId="77777777" w:rsidR="00CE04AC" w:rsidRPr="00A65BDD" w:rsidRDefault="00CE04AC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</w:rPr>
        <w:t xml:space="preserve">инициировать создание комиссий, советов, рабочих групп и других </w:t>
      </w:r>
      <w:r w:rsidR="00055654" w:rsidRPr="00A65BDD">
        <w:rPr>
          <w:szCs w:val="28"/>
          <w:lang w:val="kk-KZ"/>
        </w:rPr>
        <w:t>консультативно-</w:t>
      </w:r>
      <w:r w:rsidRPr="00A65BDD">
        <w:rPr>
          <w:szCs w:val="28"/>
        </w:rPr>
        <w:t>совещательных органов при акимате города Алматы для реализации мер государственной поддержки в развитии предпринимательства, промышленн</w:t>
      </w:r>
      <w:r w:rsidRPr="00A65BDD">
        <w:rPr>
          <w:szCs w:val="28"/>
        </w:rPr>
        <w:t>о</w:t>
      </w:r>
      <w:r w:rsidRPr="00A65BDD">
        <w:rPr>
          <w:szCs w:val="28"/>
        </w:rPr>
        <w:t xml:space="preserve">сти, сельского хозяйства и ветеринарии; </w:t>
      </w:r>
    </w:p>
    <w:p w14:paraId="2E8E9CD0" w14:textId="77777777" w:rsidR="00CE04AC" w:rsidRPr="00A65BDD" w:rsidRDefault="00CE04AC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</w:rPr>
        <w:t>в пределах средств, выделенных Управлени</w:t>
      </w:r>
      <w:r w:rsidRPr="00A65BDD">
        <w:rPr>
          <w:szCs w:val="28"/>
          <w:lang w:val="ru-RU"/>
        </w:rPr>
        <w:t>ю</w:t>
      </w:r>
      <w:r w:rsidRPr="00A65BDD">
        <w:rPr>
          <w:szCs w:val="28"/>
        </w:rPr>
        <w:t>, привлекать в установленном порядке для разработки вопросов, входящих в компетенцию Управлени</w:t>
      </w:r>
      <w:r w:rsidRPr="00A65BDD">
        <w:rPr>
          <w:szCs w:val="28"/>
          <w:lang w:val="ru-RU"/>
        </w:rPr>
        <w:t>я</w:t>
      </w:r>
      <w:r w:rsidRPr="00A65BDD">
        <w:rPr>
          <w:szCs w:val="28"/>
        </w:rPr>
        <w:t xml:space="preserve"> научно-исследовательские организации, а также отдельных специалистов;</w:t>
      </w:r>
    </w:p>
    <w:p w14:paraId="3022B2C0" w14:textId="77777777" w:rsidR="00CE04AC" w:rsidRPr="00A65BDD" w:rsidRDefault="00CE04AC" w:rsidP="0047185C">
      <w:pPr>
        <w:widowControl w:val="0"/>
        <w:tabs>
          <w:tab w:val="left" w:pos="0"/>
        </w:tabs>
        <w:ind w:firstLine="709"/>
        <w:contextualSpacing/>
        <w:jc w:val="both"/>
        <w:rPr>
          <w:snapToGrid w:val="0"/>
          <w:sz w:val="28"/>
          <w:szCs w:val="28"/>
          <w:lang w:val="kk-KZ"/>
        </w:rPr>
      </w:pPr>
      <w:r w:rsidRPr="00A65BDD">
        <w:rPr>
          <w:snapToGrid w:val="0"/>
          <w:sz w:val="28"/>
          <w:szCs w:val="28"/>
          <w:lang w:val="kk-KZ"/>
        </w:rPr>
        <w:t>осуществлять разрешительный контроль и контроль по уведомлениям в соответствии с законодательством Республики Казахстан;</w:t>
      </w:r>
    </w:p>
    <w:p w14:paraId="3E304BC3" w14:textId="77777777" w:rsidR="00CE04AC" w:rsidRPr="00A65BDD" w:rsidRDefault="00CE04AC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</w:rPr>
        <w:t>организовывать и участвовать в совещаниях, ярмарках, выставках, форумах, проводимые с участием представителей города, а также в соотве</w:t>
      </w:r>
      <w:r w:rsidRPr="00A65BDD">
        <w:rPr>
          <w:szCs w:val="28"/>
        </w:rPr>
        <w:t>т</w:t>
      </w:r>
      <w:r w:rsidRPr="00A65BDD">
        <w:rPr>
          <w:szCs w:val="28"/>
        </w:rPr>
        <w:t>ствии с полномочиями, осуществляемыми Управление</w:t>
      </w:r>
      <w:r w:rsidRPr="00A65BDD">
        <w:rPr>
          <w:szCs w:val="28"/>
          <w:lang w:val="ru-RU"/>
        </w:rPr>
        <w:t>м</w:t>
      </w:r>
      <w:r w:rsidRPr="00A65BDD">
        <w:rPr>
          <w:szCs w:val="28"/>
        </w:rPr>
        <w:t>;</w:t>
      </w:r>
    </w:p>
    <w:p w14:paraId="5DD753C6" w14:textId="77777777" w:rsidR="00CE04AC" w:rsidRPr="00A65BDD" w:rsidRDefault="00CE04AC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</w:rPr>
        <w:t xml:space="preserve">обращаться с иском в суд в порядке, установленном </w:t>
      </w:r>
      <w:r w:rsidRPr="00A65BDD">
        <w:rPr>
          <w:snapToGrid w:val="0"/>
          <w:szCs w:val="28"/>
          <w:lang w:val="kk-KZ"/>
        </w:rPr>
        <w:t>законодательством</w:t>
      </w:r>
      <w:r w:rsidRPr="00A65BDD">
        <w:rPr>
          <w:szCs w:val="28"/>
        </w:rPr>
        <w:t xml:space="preserve"> Республики Казахстан; </w:t>
      </w:r>
    </w:p>
    <w:p w14:paraId="28B5CE43" w14:textId="77777777" w:rsidR="00CE04AC" w:rsidRPr="00A65BDD" w:rsidRDefault="00CE04AC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</w:rPr>
        <w:t>осуществлять управление переданным ему имуществом;</w:t>
      </w:r>
    </w:p>
    <w:p w14:paraId="61B6B96E" w14:textId="77777777" w:rsidR="00CE04AC" w:rsidRPr="00A65BDD" w:rsidRDefault="00CE04AC" w:rsidP="0047185C">
      <w:pPr>
        <w:pStyle w:val="ac"/>
        <w:widowControl w:val="0"/>
        <w:ind w:firstLine="709"/>
        <w:contextualSpacing/>
        <w:rPr>
          <w:szCs w:val="28"/>
          <w:lang w:val="ru-RU"/>
        </w:rPr>
      </w:pPr>
      <w:r w:rsidRPr="00A65BDD">
        <w:rPr>
          <w:szCs w:val="28"/>
        </w:rPr>
        <w:t>осуществлять иные полномочия, предоставленные законодательн</w:t>
      </w:r>
      <w:r w:rsidRPr="00A65BDD">
        <w:rPr>
          <w:szCs w:val="28"/>
        </w:rPr>
        <w:t>ы</w:t>
      </w:r>
      <w:r w:rsidRPr="00A65BDD">
        <w:rPr>
          <w:szCs w:val="28"/>
        </w:rPr>
        <w:t>ми актами Республики Казахстан</w:t>
      </w:r>
      <w:r w:rsidRPr="00A65BDD">
        <w:rPr>
          <w:szCs w:val="28"/>
          <w:lang w:val="ru-RU"/>
        </w:rPr>
        <w:t>;</w:t>
      </w:r>
    </w:p>
    <w:p w14:paraId="39F489AD" w14:textId="77777777" w:rsidR="00CE04AC" w:rsidRPr="00A65BDD" w:rsidRDefault="00CE04AC" w:rsidP="0047185C">
      <w:pPr>
        <w:pStyle w:val="ac"/>
        <w:widowControl w:val="0"/>
        <w:ind w:firstLine="709"/>
        <w:contextualSpacing/>
        <w:rPr>
          <w:szCs w:val="28"/>
          <w:lang w:val="ru-RU"/>
        </w:rPr>
      </w:pPr>
      <w:r w:rsidRPr="00A65BDD">
        <w:rPr>
          <w:szCs w:val="28"/>
          <w:lang w:val="ru-RU"/>
        </w:rPr>
        <w:t>2) обязанности:</w:t>
      </w:r>
    </w:p>
    <w:p w14:paraId="75528E15" w14:textId="77777777" w:rsidR="00E21035" w:rsidRPr="00A65BDD" w:rsidRDefault="00E21035" w:rsidP="0047185C">
      <w:pPr>
        <w:pStyle w:val="ac"/>
        <w:widowControl w:val="0"/>
        <w:ind w:firstLine="709"/>
        <w:contextualSpacing/>
        <w:rPr>
          <w:szCs w:val="28"/>
          <w:lang w:val="ru-RU"/>
        </w:rPr>
      </w:pPr>
      <w:r w:rsidRPr="00A65BDD">
        <w:rPr>
          <w:szCs w:val="28"/>
          <w:lang w:val="ru-RU"/>
        </w:rPr>
        <w:t>соблюдать нормы действующего законодательства Республики Казахстан;</w:t>
      </w:r>
    </w:p>
    <w:p w14:paraId="7B21AC78" w14:textId="77777777" w:rsidR="00E21035" w:rsidRPr="00A65BDD" w:rsidRDefault="00E21035" w:rsidP="0047185C">
      <w:pPr>
        <w:pStyle w:val="ac"/>
        <w:widowControl w:val="0"/>
        <w:ind w:firstLine="709"/>
        <w:contextualSpacing/>
        <w:rPr>
          <w:szCs w:val="28"/>
          <w:lang w:val="ru-RU"/>
        </w:rPr>
      </w:pPr>
      <w:r w:rsidRPr="00A65BDD">
        <w:rPr>
          <w:szCs w:val="28"/>
          <w:lang w:val="ru-RU"/>
        </w:rPr>
        <w:t>осуществлять контроль за исполнением актов и поручений Президента Республики Казахстан, Правительства Республики Казахстан, акима и акимата города;</w:t>
      </w:r>
    </w:p>
    <w:p w14:paraId="55E266B6" w14:textId="77777777" w:rsidR="00E21035" w:rsidRPr="00A65BDD" w:rsidRDefault="00E21035" w:rsidP="0047185C">
      <w:pPr>
        <w:pStyle w:val="ac"/>
        <w:widowControl w:val="0"/>
        <w:ind w:firstLine="709"/>
        <w:contextualSpacing/>
        <w:rPr>
          <w:szCs w:val="28"/>
          <w:lang w:val="ru-RU"/>
        </w:rPr>
      </w:pPr>
      <w:r w:rsidRPr="00A65BDD">
        <w:rPr>
          <w:szCs w:val="28"/>
          <w:lang w:val="ru-RU"/>
        </w:rPr>
        <w:t>обеспечивать реализацию государственной гендерной политики;</w:t>
      </w:r>
    </w:p>
    <w:p w14:paraId="698B3C57" w14:textId="77777777" w:rsidR="00E21035" w:rsidRPr="00A65BDD" w:rsidRDefault="00E21035" w:rsidP="0047185C">
      <w:pPr>
        <w:pStyle w:val="ac"/>
        <w:widowControl w:val="0"/>
        <w:ind w:firstLine="709"/>
        <w:contextualSpacing/>
        <w:rPr>
          <w:szCs w:val="28"/>
          <w:lang w:val="ru-RU"/>
        </w:rPr>
      </w:pPr>
      <w:r w:rsidRPr="00A65BDD">
        <w:rPr>
          <w:szCs w:val="28"/>
          <w:lang w:val="ru-RU"/>
        </w:rPr>
        <w:t>принимать меры по устранению выявленных нарушений несоблюдения законодательства;</w:t>
      </w:r>
    </w:p>
    <w:p w14:paraId="1D96C8D9" w14:textId="77777777" w:rsidR="00E21035" w:rsidRPr="00A65BDD" w:rsidRDefault="00E21035" w:rsidP="0047185C">
      <w:pPr>
        <w:pStyle w:val="ac"/>
        <w:widowControl w:val="0"/>
        <w:ind w:firstLine="709"/>
        <w:contextualSpacing/>
        <w:rPr>
          <w:szCs w:val="28"/>
          <w:lang w:val="ru-RU"/>
        </w:rPr>
      </w:pPr>
      <w:r w:rsidRPr="00A65BDD">
        <w:rPr>
          <w:szCs w:val="28"/>
          <w:lang w:val="ru-RU"/>
        </w:rPr>
        <w:t>осуществлять реализацию государственной политики, в пределах своей компетенции;</w:t>
      </w:r>
    </w:p>
    <w:p w14:paraId="3CA3EE3F" w14:textId="77777777" w:rsidR="00CE04AC" w:rsidRPr="00A65BDD" w:rsidRDefault="00E21035" w:rsidP="0047185C">
      <w:pPr>
        <w:pStyle w:val="ac"/>
        <w:widowControl w:val="0"/>
        <w:ind w:firstLine="709"/>
        <w:contextualSpacing/>
        <w:rPr>
          <w:szCs w:val="28"/>
          <w:lang w:val="ru-RU"/>
        </w:rPr>
      </w:pPr>
      <w:r w:rsidRPr="00A65BDD">
        <w:rPr>
          <w:szCs w:val="28"/>
          <w:lang w:val="ru-RU"/>
        </w:rPr>
        <w:t>осуществлять иные обязанности в соответствии с действующим законодательством Республики Казахстан.</w:t>
      </w:r>
    </w:p>
    <w:p w14:paraId="77F7B050" w14:textId="77777777" w:rsidR="00E71729" w:rsidRPr="00A65BDD" w:rsidRDefault="00E71729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</w:rPr>
        <w:t>1</w:t>
      </w:r>
      <w:r w:rsidR="004B07E8" w:rsidRPr="00A65BDD">
        <w:rPr>
          <w:szCs w:val="28"/>
          <w:lang w:val="ru-RU"/>
        </w:rPr>
        <w:t>4</w:t>
      </w:r>
      <w:r w:rsidRPr="00A65BDD">
        <w:rPr>
          <w:szCs w:val="28"/>
        </w:rPr>
        <w:t>. Функции:</w:t>
      </w:r>
    </w:p>
    <w:p w14:paraId="7433ED90" w14:textId="77777777" w:rsidR="00E71729" w:rsidRPr="00A65BDD" w:rsidRDefault="00E71729" w:rsidP="0047185C">
      <w:pPr>
        <w:pStyle w:val="ac"/>
        <w:keepNext/>
        <w:keepLines/>
        <w:ind w:firstLine="709"/>
        <w:contextualSpacing/>
        <w:rPr>
          <w:szCs w:val="28"/>
        </w:rPr>
      </w:pPr>
      <w:r w:rsidRPr="00A65BDD">
        <w:rPr>
          <w:szCs w:val="28"/>
        </w:rPr>
        <w:t xml:space="preserve">1) </w:t>
      </w:r>
      <w:r w:rsidR="00A33BC9" w:rsidRPr="00A65BDD">
        <w:rPr>
          <w:color w:val="000000"/>
          <w:szCs w:val="28"/>
          <w:shd w:val="clear" w:color="auto" w:fill="FFFFFF"/>
        </w:rPr>
        <w:t xml:space="preserve">реализация и исполнение государственных </w:t>
      </w:r>
      <w:r w:rsidR="00DB7B6A" w:rsidRPr="00A65BDD">
        <w:rPr>
          <w:color w:val="000000"/>
          <w:szCs w:val="28"/>
          <w:shd w:val="clear" w:color="auto" w:fill="FFFFFF"/>
          <w:lang w:val="ru-RU"/>
        </w:rPr>
        <w:t xml:space="preserve">и региональных </w:t>
      </w:r>
      <w:r w:rsidR="00DB7B6A" w:rsidRPr="00A65BDD">
        <w:rPr>
          <w:color w:val="000000"/>
          <w:szCs w:val="28"/>
          <w:shd w:val="clear" w:color="auto" w:fill="FFFFFF"/>
        </w:rPr>
        <w:t>программ</w:t>
      </w:r>
      <w:r w:rsidR="00A33BC9" w:rsidRPr="00A65BDD">
        <w:rPr>
          <w:color w:val="000000"/>
          <w:szCs w:val="28"/>
          <w:shd w:val="clear" w:color="auto" w:fill="FFFFFF"/>
        </w:rPr>
        <w:t>, в пределах компетенции</w:t>
      </w:r>
      <w:r w:rsidR="00DB7B6A" w:rsidRPr="00A65BDD">
        <w:rPr>
          <w:szCs w:val="28"/>
        </w:rPr>
        <w:t xml:space="preserve"> Управлени</w:t>
      </w:r>
      <w:r w:rsidR="00CE04AC" w:rsidRPr="00A65BDD">
        <w:rPr>
          <w:szCs w:val="28"/>
          <w:lang w:val="ru-RU"/>
        </w:rPr>
        <w:t>я</w:t>
      </w:r>
      <w:r w:rsidR="009045F5" w:rsidRPr="00A65BDD">
        <w:rPr>
          <w:szCs w:val="28"/>
          <w:lang w:val="ru-RU"/>
        </w:rPr>
        <w:t>;</w:t>
      </w:r>
      <w:r w:rsidRPr="00A65BDD">
        <w:rPr>
          <w:szCs w:val="28"/>
        </w:rPr>
        <w:tab/>
      </w:r>
    </w:p>
    <w:p w14:paraId="072D9AF0" w14:textId="77777777" w:rsidR="00860344" w:rsidRPr="00A65BDD" w:rsidRDefault="00860344" w:rsidP="0047185C">
      <w:pPr>
        <w:ind w:firstLine="709"/>
        <w:jc w:val="both"/>
        <w:rPr>
          <w:b/>
          <w:color w:val="00B050"/>
          <w:sz w:val="28"/>
          <w:szCs w:val="28"/>
        </w:rPr>
      </w:pPr>
      <w:r w:rsidRPr="00A65BDD">
        <w:rPr>
          <w:color w:val="000000"/>
          <w:sz w:val="28"/>
          <w:szCs w:val="28"/>
        </w:rPr>
        <w:t>2) осуществление мер государственной поддержки в рамках реализации</w:t>
      </w:r>
      <w:r w:rsidRPr="00A65BDD">
        <w:rPr>
          <w:color w:val="00B050"/>
          <w:sz w:val="28"/>
          <w:szCs w:val="28"/>
        </w:rPr>
        <w:t xml:space="preserve"> </w:t>
      </w:r>
      <w:r w:rsidRPr="00A65BDD">
        <w:rPr>
          <w:color w:val="000000"/>
          <w:sz w:val="28"/>
          <w:szCs w:val="28"/>
          <w:shd w:val="clear" w:color="auto" w:fill="FFFFFF"/>
        </w:rPr>
        <w:t xml:space="preserve">государственных и региональных программ, в пределах </w:t>
      </w:r>
      <w:r w:rsidRPr="00A65BDD">
        <w:rPr>
          <w:sz w:val="28"/>
          <w:szCs w:val="28"/>
        </w:rPr>
        <w:t>Управлени</w:t>
      </w:r>
      <w:r w:rsidR="00CE04AC" w:rsidRPr="00A65BDD">
        <w:rPr>
          <w:sz w:val="28"/>
          <w:szCs w:val="28"/>
        </w:rPr>
        <w:t>я</w:t>
      </w:r>
      <w:r w:rsidRPr="00A65BDD">
        <w:rPr>
          <w:sz w:val="28"/>
          <w:szCs w:val="28"/>
        </w:rPr>
        <w:t xml:space="preserve">; </w:t>
      </w:r>
      <w:r w:rsidRPr="00A65BDD">
        <w:rPr>
          <w:color w:val="00B050"/>
          <w:sz w:val="28"/>
          <w:szCs w:val="28"/>
        </w:rPr>
        <w:t xml:space="preserve"> </w:t>
      </w:r>
    </w:p>
    <w:p w14:paraId="7B9D92C5" w14:textId="77777777" w:rsidR="00E71729" w:rsidRPr="00A65BDD" w:rsidRDefault="00860344" w:rsidP="0047185C">
      <w:pPr>
        <w:pStyle w:val="ac"/>
        <w:widowControl w:val="0"/>
        <w:tabs>
          <w:tab w:val="left" w:pos="851"/>
          <w:tab w:val="left" w:pos="993"/>
        </w:tabs>
        <w:ind w:firstLine="709"/>
        <w:contextualSpacing/>
        <w:rPr>
          <w:szCs w:val="28"/>
        </w:rPr>
      </w:pPr>
      <w:r w:rsidRPr="00A65BDD">
        <w:rPr>
          <w:szCs w:val="28"/>
          <w:lang w:val="ru-RU"/>
        </w:rPr>
        <w:t>3</w:t>
      </w:r>
      <w:r w:rsidR="00E71729" w:rsidRPr="00A65BDD">
        <w:rPr>
          <w:szCs w:val="28"/>
        </w:rPr>
        <w:t>)</w:t>
      </w:r>
      <w:r w:rsidR="005C047A" w:rsidRPr="00A65BDD">
        <w:rPr>
          <w:szCs w:val="28"/>
        </w:rPr>
        <w:t xml:space="preserve"> </w:t>
      </w:r>
      <w:r w:rsidR="00A33BC9" w:rsidRPr="00A65BDD">
        <w:rPr>
          <w:szCs w:val="28"/>
        </w:rPr>
        <w:t xml:space="preserve">проведение мониторинга социально-экономических </w:t>
      </w:r>
      <w:proofErr w:type="gramStart"/>
      <w:r w:rsidR="00A33BC9" w:rsidRPr="00A65BDD">
        <w:rPr>
          <w:szCs w:val="28"/>
        </w:rPr>
        <w:t>показателей</w:t>
      </w:r>
      <w:r w:rsidR="00A33BC9" w:rsidRPr="00A65BDD">
        <w:rPr>
          <w:szCs w:val="28"/>
          <w:lang w:val="ru-RU"/>
        </w:rPr>
        <w:t>,</w:t>
      </w:r>
      <w:r w:rsidR="00A33BC9" w:rsidRPr="00A65BDD">
        <w:rPr>
          <w:szCs w:val="28"/>
        </w:rPr>
        <w:t xml:space="preserve">  входящих</w:t>
      </w:r>
      <w:proofErr w:type="gramEnd"/>
      <w:r w:rsidR="00A33BC9" w:rsidRPr="00A65BDD">
        <w:rPr>
          <w:szCs w:val="28"/>
        </w:rPr>
        <w:t xml:space="preserve"> в компетенцию</w:t>
      </w:r>
      <w:r w:rsidR="00CE04AC" w:rsidRPr="00A65BDD">
        <w:rPr>
          <w:szCs w:val="28"/>
          <w:lang w:val="ru-RU"/>
        </w:rPr>
        <w:t xml:space="preserve"> </w:t>
      </w:r>
      <w:r w:rsidR="00A33BC9" w:rsidRPr="00A65BDD">
        <w:rPr>
          <w:szCs w:val="28"/>
        </w:rPr>
        <w:t>Управление</w:t>
      </w:r>
      <w:r w:rsidR="00E71729" w:rsidRPr="00A65BDD">
        <w:rPr>
          <w:szCs w:val="28"/>
        </w:rPr>
        <w:t>;</w:t>
      </w:r>
    </w:p>
    <w:p w14:paraId="67148880" w14:textId="77777777" w:rsidR="003F2B04" w:rsidRPr="00A65BDD" w:rsidRDefault="003F2B04" w:rsidP="0047185C">
      <w:pPr>
        <w:pStyle w:val="ac"/>
        <w:widowControl w:val="0"/>
        <w:tabs>
          <w:tab w:val="left" w:pos="851"/>
          <w:tab w:val="left" w:pos="993"/>
        </w:tabs>
        <w:ind w:firstLine="709"/>
        <w:contextualSpacing/>
        <w:rPr>
          <w:szCs w:val="28"/>
          <w:lang w:val="kk-KZ"/>
        </w:rPr>
      </w:pPr>
      <w:r w:rsidRPr="00A65BDD">
        <w:rPr>
          <w:szCs w:val="28"/>
          <w:lang w:val="kk-KZ"/>
        </w:rPr>
        <w:t>4) участие в разработке предложений и реализации миссии и задач по определению приоритетных стратегических целей для развития города Алматы в области предпринимательства;</w:t>
      </w:r>
    </w:p>
    <w:p w14:paraId="19C576EF" w14:textId="77777777" w:rsidR="001A091F" w:rsidRPr="00A65BDD" w:rsidRDefault="003F2B04" w:rsidP="0047185C">
      <w:pPr>
        <w:pStyle w:val="ac"/>
        <w:widowControl w:val="0"/>
        <w:ind w:firstLine="709"/>
        <w:contextualSpacing/>
        <w:rPr>
          <w:color w:val="000000"/>
          <w:szCs w:val="28"/>
          <w:lang w:val="ru-RU"/>
        </w:rPr>
      </w:pPr>
      <w:r w:rsidRPr="00A65BDD">
        <w:rPr>
          <w:szCs w:val="28"/>
          <w:lang w:val="kk-KZ"/>
        </w:rPr>
        <w:t>5</w:t>
      </w:r>
      <w:r w:rsidR="001A091F" w:rsidRPr="00A65BDD">
        <w:rPr>
          <w:szCs w:val="28"/>
        </w:rPr>
        <w:t xml:space="preserve">) </w:t>
      </w:r>
      <w:r w:rsidR="00346016" w:rsidRPr="00A65BDD">
        <w:rPr>
          <w:color w:val="000000"/>
          <w:szCs w:val="28"/>
        </w:rPr>
        <w:t>оказание содействия в развитии существующей и внесение предложений по созданию новой инфраструктуры предпринимательства, такой как</w:t>
      </w:r>
      <w:r w:rsidR="00783769" w:rsidRPr="00A65BDD">
        <w:rPr>
          <w:color w:val="000000"/>
          <w:szCs w:val="28"/>
          <w:lang w:val="ru-RU"/>
        </w:rPr>
        <w:t>:</w:t>
      </w:r>
      <w:r w:rsidR="00346016" w:rsidRPr="00A65BDD">
        <w:rPr>
          <w:color w:val="000000"/>
          <w:szCs w:val="28"/>
        </w:rPr>
        <w:t xml:space="preserve"> Индустриальная зона, </w:t>
      </w:r>
      <w:r w:rsidR="00846423" w:rsidRPr="00A65BDD">
        <w:rPr>
          <w:color w:val="000000"/>
          <w:szCs w:val="28"/>
          <w:lang w:val="ru-RU"/>
        </w:rPr>
        <w:t>СЭЗ «ПИТ</w:t>
      </w:r>
      <w:r w:rsidR="00346016" w:rsidRPr="00A65BDD">
        <w:rPr>
          <w:color w:val="000000"/>
          <w:szCs w:val="28"/>
        </w:rPr>
        <w:t>»</w:t>
      </w:r>
      <w:r w:rsidR="00783769" w:rsidRPr="00A65BDD">
        <w:rPr>
          <w:color w:val="000000"/>
          <w:szCs w:val="28"/>
          <w:lang w:val="ru-RU"/>
        </w:rPr>
        <w:t xml:space="preserve"> </w:t>
      </w:r>
      <w:r w:rsidR="00346016" w:rsidRPr="00A65BDD">
        <w:rPr>
          <w:color w:val="000000"/>
          <w:szCs w:val="28"/>
        </w:rPr>
        <w:t>города Алматы, коворкинг центры, технопарки, бизнес-инкубаторы, акселераторы и пр.</w:t>
      </w:r>
      <w:r w:rsidR="00DB7B6A" w:rsidRPr="00A65BDD">
        <w:rPr>
          <w:color w:val="000000"/>
          <w:szCs w:val="28"/>
          <w:lang w:val="ru-RU"/>
        </w:rPr>
        <w:t>;</w:t>
      </w:r>
    </w:p>
    <w:p w14:paraId="47707FE6" w14:textId="77777777" w:rsidR="00216F55" w:rsidRPr="00A65BDD" w:rsidRDefault="003F2B04" w:rsidP="0047185C">
      <w:pPr>
        <w:pStyle w:val="ac"/>
        <w:widowControl w:val="0"/>
        <w:ind w:firstLine="709"/>
        <w:contextualSpacing/>
        <w:rPr>
          <w:color w:val="000000"/>
          <w:szCs w:val="28"/>
          <w:lang w:val="ru-RU"/>
        </w:rPr>
      </w:pPr>
      <w:r w:rsidRPr="00A65BDD">
        <w:rPr>
          <w:color w:val="000000"/>
          <w:szCs w:val="28"/>
          <w:lang w:val="ru-RU"/>
        </w:rPr>
        <w:t>6</w:t>
      </w:r>
      <w:r w:rsidR="00216F55" w:rsidRPr="00A65BDD">
        <w:rPr>
          <w:color w:val="000000"/>
          <w:szCs w:val="28"/>
          <w:lang w:val="ru-RU"/>
        </w:rPr>
        <w:t xml:space="preserve">) </w:t>
      </w:r>
      <w:r w:rsidR="00216F55" w:rsidRPr="00A65BDD">
        <w:rPr>
          <w:color w:val="000000"/>
          <w:szCs w:val="28"/>
        </w:rPr>
        <w:t>осуществлени</w:t>
      </w:r>
      <w:r w:rsidR="00346016" w:rsidRPr="00A65BDD">
        <w:rPr>
          <w:color w:val="000000"/>
          <w:szCs w:val="28"/>
          <w:lang w:val="ru-RU"/>
        </w:rPr>
        <w:t>е</w:t>
      </w:r>
      <w:r w:rsidR="00216F55" w:rsidRPr="00A65BDD">
        <w:rPr>
          <w:color w:val="000000"/>
          <w:szCs w:val="28"/>
        </w:rPr>
        <w:t xml:space="preserve"> контроля за своевременным запуском инвестиционных </w:t>
      </w:r>
      <w:r w:rsidR="00216F55" w:rsidRPr="00A65BDD">
        <w:rPr>
          <w:color w:val="000000"/>
          <w:szCs w:val="28"/>
        </w:rPr>
        <w:lastRenderedPageBreak/>
        <w:t>проектов на территории специальных зон</w:t>
      </w:r>
      <w:r w:rsidR="005D1F8B" w:rsidRPr="00A65BDD">
        <w:rPr>
          <w:color w:val="000000"/>
          <w:szCs w:val="28"/>
          <w:lang w:val="ru-RU"/>
        </w:rPr>
        <w:t>;</w:t>
      </w:r>
    </w:p>
    <w:p w14:paraId="41E76290" w14:textId="77777777" w:rsidR="00E61268" w:rsidRPr="00A65BDD" w:rsidRDefault="003F2B04" w:rsidP="0047185C">
      <w:pPr>
        <w:ind w:firstLine="709"/>
        <w:jc w:val="both"/>
        <w:rPr>
          <w:color w:val="000000"/>
          <w:sz w:val="28"/>
          <w:szCs w:val="28"/>
        </w:rPr>
      </w:pPr>
      <w:r w:rsidRPr="00A65BDD">
        <w:rPr>
          <w:color w:val="000000"/>
          <w:sz w:val="28"/>
          <w:szCs w:val="28"/>
          <w:shd w:val="clear" w:color="auto" w:fill="FFFFFF"/>
          <w:lang w:val="kk-KZ"/>
        </w:rPr>
        <w:t>7</w:t>
      </w:r>
      <w:r w:rsidR="00E61268" w:rsidRPr="00A65BDD">
        <w:rPr>
          <w:color w:val="000000"/>
          <w:sz w:val="28"/>
          <w:szCs w:val="28"/>
          <w:shd w:val="clear" w:color="auto" w:fill="FFFFFF"/>
        </w:rPr>
        <w:t xml:space="preserve">) </w:t>
      </w:r>
      <w:r w:rsidR="006E2C40" w:rsidRPr="00A65BDD">
        <w:rPr>
          <w:color w:val="000000"/>
          <w:sz w:val="28"/>
          <w:szCs w:val="28"/>
        </w:rPr>
        <w:t>оказание поддержки предприятиям по расширению ассортимента выпускаемой продукции и освоения новых видов производств в рамках Карты поддержки предпринимательства города Алматы</w:t>
      </w:r>
      <w:r w:rsidR="005D1F8B" w:rsidRPr="00A65BDD">
        <w:rPr>
          <w:color w:val="000000"/>
          <w:sz w:val="28"/>
          <w:szCs w:val="28"/>
        </w:rPr>
        <w:t>;</w:t>
      </w:r>
    </w:p>
    <w:p w14:paraId="64BCF724" w14:textId="77777777" w:rsidR="001A091F" w:rsidRPr="00A65BDD" w:rsidRDefault="00572343" w:rsidP="0047185C">
      <w:pPr>
        <w:pStyle w:val="ac"/>
        <w:widowControl w:val="0"/>
        <w:ind w:firstLine="709"/>
        <w:contextualSpacing/>
        <w:rPr>
          <w:color w:val="000000"/>
          <w:szCs w:val="28"/>
          <w:lang w:val="ru-RU"/>
        </w:rPr>
      </w:pPr>
      <w:r w:rsidRPr="00A65BDD">
        <w:rPr>
          <w:color w:val="000000"/>
          <w:szCs w:val="28"/>
          <w:lang w:val="ru-RU"/>
        </w:rPr>
        <w:t>8</w:t>
      </w:r>
      <w:r w:rsidR="003F3319" w:rsidRPr="00A65BDD">
        <w:rPr>
          <w:color w:val="000000"/>
          <w:szCs w:val="28"/>
          <w:lang w:val="ru-RU"/>
        </w:rPr>
        <w:t>)</w:t>
      </w:r>
      <w:r w:rsidR="003F3319" w:rsidRPr="00A65BDD">
        <w:rPr>
          <w:color w:val="000000"/>
          <w:szCs w:val="28"/>
          <w:shd w:val="clear" w:color="auto" w:fill="FFFFFF"/>
        </w:rPr>
        <w:t xml:space="preserve"> участие в реализации проектного управления </w:t>
      </w:r>
      <w:r w:rsidR="00055654" w:rsidRPr="00A65BDD">
        <w:rPr>
          <w:color w:val="000000"/>
          <w:szCs w:val="28"/>
          <w:shd w:val="clear" w:color="auto" w:fill="FFFFFF"/>
        </w:rPr>
        <w:t xml:space="preserve">по направлениям </w:t>
      </w:r>
      <w:r w:rsidR="0065728F" w:rsidRPr="00A65BDD">
        <w:rPr>
          <w:color w:val="000000"/>
          <w:szCs w:val="28"/>
          <w:shd w:val="clear" w:color="auto" w:fill="FFFFFF"/>
          <w:lang w:val="ru-RU"/>
        </w:rPr>
        <w:t xml:space="preserve">входящим </w:t>
      </w:r>
      <w:r w:rsidR="009045F5" w:rsidRPr="00A65BDD">
        <w:rPr>
          <w:color w:val="000000"/>
          <w:szCs w:val="28"/>
          <w:lang w:val="ru-RU"/>
        </w:rPr>
        <w:t>в</w:t>
      </w:r>
      <w:r w:rsidR="00DE35C4" w:rsidRPr="00A65BDD">
        <w:rPr>
          <w:color w:val="000000"/>
          <w:szCs w:val="28"/>
        </w:rPr>
        <w:t xml:space="preserve"> компетенцию Управлени</w:t>
      </w:r>
      <w:r w:rsidR="00CE04AC" w:rsidRPr="00A65BDD">
        <w:rPr>
          <w:color w:val="000000"/>
          <w:szCs w:val="28"/>
          <w:lang w:val="ru-RU"/>
        </w:rPr>
        <w:t>я</w:t>
      </w:r>
      <w:r w:rsidR="005D1F8B" w:rsidRPr="00A65BDD">
        <w:rPr>
          <w:color w:val="000000"/>
          <w:szCs w:val="28"/>
          <w:lang w:val="ru-RU"/>
        </w:rPr>
        <w:t>;</w:t>
      </w:r>
      <w:r w:rsidR="00DE35C4" w:rsidRPr="00A65BDD">
        <w:rPr>
          <w:color w:val="000000"/>
          <w:szCs w:val="28"/>
          <w:shd w:val="clear" w:color="auto" w:fill="FFFFFF"/>
        </w:rPr>
        <w:t> </w:t>
      </w:r>
    </w:p>
    <w:p w14:paraId="40620F32" w14:textId="77777777" w:rsidR="00BE2539" w:rsidRPr="00A65BDD" w:rsidRDefault="00DB4C63" w:rsidP="00BE2539">
      <w:pPr>
        <w:ind w:firstLine="709"/>
        <w:jc w:val="both"/>
        <w:rPr>
          <w:color w:val="000000"/>
          <w:sz w:val="32"/>
          <w:szCs w:val="28"/>
          <w:lang w:val="kk-KZ"/>
        </w:rPr>
      </w:pPr>
      <w:r w:rsidRPr="00A65BDD">
        <w:rPr>
          <w:szCs w:val="28"/>
          <w:lang w:val="kk-KZ"/>
        </w:rPr>
        <w:t>9</w:t>
      </w:r>
      <w:r w:rsidR="00CE0654" w:rsidRPr="00A65BDD">
        <w:rPr>
          <w:szCs w:val="28"/>
        </w:rPr>
        <w:t xml:space="preserve">) </w:t>
      </w:r>
      <w:r w:rsidR="00CE0654" w:rsidRPr="00A65BDD">
        <w:rPr>
          <w:sz w:val="28"/>
          <w:szCs w:val="28"/>
        </w:rPr>
        <w:t>обеспечение реализации государственной политики в области внешнеэкономической деятельности и развития международных связей, в пред</w:t>
      </w:r>
      <w:r w:rsidR="00CE0654" w:rsidRPr="00A65BDD">
        <w:rPr>
          <w:sz w:val="28"/>
          <w:szCs w:val="28"/>
        </w:rPr>
        <w:t>е</w:t>
      </w:r>
      <w:r w:rsidR="00CE0654" w:rsidRPr="00A65BDD">
        <w:rPr>
          <w:sz w:val="28"/>
          <w:szCs w:val="28"/>
        </w:rPr>
        <w:t>лах компетенции</w:t>
      </w:r>
      <w:r w:rsidR="00CE04AC" w:rsidRPr="00A65BDD">
        <w:rPr>
          <w:sz w:val="28"/>
          <w:szCs w:val="28"/>
        </w:rPr>
        <w:t xml:space="preserve"> Управления</w:t>
      </w:r>
      <w:r w:rsidR="00CE0654" w:rsidRPr="00A65BDD">
        <w:rPr>
          <w:sz w:val="28"/>
          <w:szCs w:val="28"/>
        </w:rPr>
        <w:t>;</w:t>
      </w:r>
      <w:r w:rsidR="00BE2539" w:rsidRPr="00A65BDD">
        <w:rPr>
          <w:color w:val="000000"/>
          <w:sz w:val="32"/>
          <w:szCs w:val="28"/>
          <w:lang w:val="kk-KZ"/>
        </w:rPr>
        <w:t xml:space="preserve"> </w:t>
      </w:r>
    </w:p>
    <w:p w14:paraId="0CEDD951" w14:textId="77777777" w:rsidR="00BE2539" w:rsidRPr="00A65BDD" w:rsidRDefault="00DB4C63" w:rsidP="00BE2539">
      <w:pPr>
        <w:ind w:firstLine="709"/>
        <w:jc w:val="both"/>
        <w:rPr>
          <w:color w:val="000000"/>
          <w:sz w:val="28"/>
          <w:szCs w:val="28"/>
        </w:rPr>
      </w:pPr>
      <w:r w:rsidRPr="00A65BDD">
        <w:rPr>
          <w:color w:val="000000"/>
          <w:sz w:val="28"/>
          <w:szCs w:val="28"/>
          <w:lang w:val="kk-KZ"/>
        </w:rPr>
        <w:t>10</w:t>
      </w:r>
      <w:r w:rsidR="00BE2539" w:rsidRPr="00A65BDD">
        <w:rPr>
          <w:color w:val="000000"/>
          <w:sz w:val="28"/>
          <w:szCs w:val="28"/>
        </w:rPr>
        <w:t>)</w:t>
      </w:r>
      <w:r w:rsidR="00BE2539" w:rsidRPr="00A65BDD">
        <w:rPr>
          <w:color w:val="000000"/>
          <w:sz w:val="28"/>
          <w:szCs w:val="28"/>
          <w:shd w:val="clear" w:color="auto" w:fill="FFFFFF"/>
        </w:rPr>
        <w:t xml:space="preserve"> </w:t>
      </w:r>
      <w:r w:rsidR="00BE2539" w:rsidRPr="00A65BDD">
        <w:rPr>
          <w:color w:val="000000"/>
          <w:sz w:val="28"/>
          <w:szCs w:val="28"/>
        </w:rPr>
        <w:t>формирование инвестиционной политики, направленной на повышение инвестиционной привлекательности и экспортного потенциала Алматы;</w:t>
      </w:r>
    </w:p>
    <w:p w14:paraId="1BB6BE56" w14:textId="77777777" w:rsidR="00BE2539" w:rsidRPr="00A65BDD" w:rsidRDefault="00BE2539" w:rsidP="00BE2539">
      <w:pPr>
        <w:pStyle w:val="ac"/>
        <w:widowControl w:val="0"/>
        <w:ind w:firstLine="709"/>
        <w:contextualSpacing/>
        <w:rPr>
          <w:color w:val="000000"/>
          <w:szCs w:val="28"/>
          <w:lang w:val="ru-RU"/>
        </w:rPr>
      </w:pPr>
      <w:r w:rsidRPr="00A65BDD">
        <w:rPr>
          <w:color w:val="000000"/>
          <w:szCs w:val="28"/>
          <w:lang w:val="ru-RU"/>
        </w:rPr>
        <w:t>1</w:t>
      </w:r>
      <w:r w:rsidR="00DB4C63" w:rsidRPr="00A65BDD">
        <w:rPr>
          <w:color w:val="000000"/>
          <w:szCs w:val="28"/>
          <w:lang w:val="ru-RU"/>
        </w:rPr>
        <w:t>1</w:t>
      </w:r>
      <w:r w:rsidRPr="00A65BDD">
        <w:rPr>
          <w:color w:val="000000"/>
          <w:szCs w:val="28"/>
          <w:lang w:val="ru-RU"/>
        </w:rPr>
        <w:t xml:space="preserve">) </w:t>
      </w:r>
      <w:r w:rsidRPr="00A65BDD">
        <w:rPr>
          <w:color w:val="000000"/>
          <w:szCs w:val="28"/>
        </w:rPr>
        <w:t>обеспечение инвесторов информацией об инвестиционных возможностях и предложениях города в том числе, через инте</w:t>
      </w:r>
      <w:r w:rsidR="00055654" w:rsidRPr="00A65BDD">
        <w:rPr>
          <w:color w:val="000000"/>
          <w:szCs w:val="28"/>
        </w:rPr>
        <w:t>рнет</w:t>
      </w:r>
      <w:r w:rsidRPr="00A65BDD">
        <w:rPr>
          <w:color w:val="000000"/>
          <w:szCs w:val="28"/>
        </w:rPr>
        <w:t xml:space="preserve">-ресурсы, </w:t>
      </w:r>
      <w:r w:rsidR="00055654" w:rsidRPr="00A65BDD">
        <w:rPr>
          <w:color w:val="000000"/>
          <w:szCs w:val="28"/>
          <w:lang w:val="kk-KZ"/>
        </w:rPr>
        <w:t xml:space="preserve">средства массовой </w:t>
      </w:r>
      <w:proofErr w:type="gramStart"/>
      <w:r w:rsidR="00055654" w:rsidRPr="00A65BDD">
        <w:rPr>
          <w:color w:val="000000"/>
          <w:szCs w:val="28"/>
          <w:lang w:val="kk-KZ"/>
        </w:rPr>
        <w:t xml:space="preserve">информации </w:t>
      </w:r>
      <w:r w:rsidRPr="00A65BDD">
        <w:rPr>
          <w:color w:val="000000"/>
          <w:szCs w:val="28"/>
        </w:rPr>
        <w:t>,</w:t>
      </w:r>
      <w:proofErr w:type="gramEnd"/>
      <w:r w:rsidRPr="00A65BDD">
        <w:rPr>
          <w:color w:val="000000"/>
          <w:szCs w:val="28"/>
        </w:rPr>
        <w:t xml:space="preserve"> раздаточные материалы и др.</w:t>
      </w:r>
    </w:p>
    <w:p w14:paraId="4CB0AEC6" w14:textId="77777777" w:rsidR="00364EE5" w:rsidRPr="00A65BDD" w:rsidRDefault="00AD211D" w:rsidP="0047185C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A65BDD">
        <w:rPr>
          <w:sz w:val="28"/>
          <w:szCs w:val="28"/>
          <w:shd w:val="clear" w:color="auto" w:fill="FFFFFF"/>
        </w:rPr>
        <w:t>1</w:t>
      </w:r>
      <w:r w:rsidR="00DB4C63" w:rsidRPr="00A65BDD">
        <w:rPr>
          <w:sz w:val="28"/>
          <w:szCs w:val="28"/>
          <w:shd w:val="clear" w:color="auto" w:fill="FFFFFF"/>
        </w:rPr>
        <w:t>2</w:t>
      </w:r>
      <w:r w:rsidR="00364EE5" w:rsidRPr="00A65BDD">
        <w:rPr>
          <w:sz w:val="28"/>
          <w:szCs w:val="28"/>
          <w:shd w:val="clear" w:color="auto" w:fill="FFFFFF"/>
        </w:rPr>
        <w:t xml:space="preserve">) </w:t>
      </w:r>
      <w:r w:rsidR="006E2C40" w:rsidRPr="00A65BDD">
        <w:rPr>
          <w:color w:val="000000"/>
          <w:sz w:val="28"/>
          <w:szCs w:val="28"/>
        </w:rPr>
        <w:t xml:space="preserve">определение </w:t>
      </w:r>
      <w:r w:rsidR="00BE2539" w:rsidRPr="00A65BDD">
        <w:rPr>
          <w:color w:val="000000"/>
          <w:sz w:val="28"/>
          <w:szCs w:val="28"/>
        </w:rPr>
        <w:t xml:space="preserve">проектов </w:t>
      </w:r>
      <w:r w:rsidR="006E2C40" w:rsidRPr="00A65BDD">
        <w:rPr>
          <w:color w:val="000000"/>
          <w:sz w:val="28"/>
          <w:szCs w:val="28"/>
        </w:rPr>
        <w:t>требующих инвестиций для потенциальных инвесторов и обеспечение подготовки соответствующих документов</w:t>
      </w:r>
      <w:r w:rsidR="002C5946" w:rsidRPr="00A65BDD">
        <w:rPr>
          <w:color w:val="000000"/>
          <w:sz w:val="28"/>
          <w:szCs w:val="28"/>
          <w:shd w:val="clear" w:color="auto" w:fill="FFFFFF"/>
        </w:rPr>
        <w:t>;</w:t>
      </w:r>
    </w:p>
    <w:p w14:paraId="312DD159" w14:textId="77777777" w:rsidR="00CE0654" w:rsidRPr="00A65BDD" w:rsidRDefault="00F048A3" w:rsidP="0047185C">
      <w:pPr>
        <w:pStyle w:val="ac"/>
        <w:widowControl w:val="0"/>
        <w:ind w:firstLine="709"/>
        <w:contextualSpacing/>
        <w:rPr>
          <w:color w:val="000000"/>
          <w:szCs w:val="28"/>
        </w:rPr>
      </w:pPr>
      <w:r w:rsidRPr="00A65BDD">
        <w:rPr>
          <w:color w:val="000000"/>
          <w:szCs w:val="28"/>
          <w:lang w:val="ru-RU"/>
        </w:rPr>
        <w:t>1</w:t>
      </w:r>
      <w:r w:rsidR="00572343" w:rsidRPr="00A65BDD">
        <w:rPr>
          <w:color w:val="000000"/>
          <w:szCs w:val="28"/>
          <w:lang w:val="ru-RU"/>
        </w:rPr>
        <w:t>3</w:t>
      </w:r>
      <w:r w:rsidR="00CE0654" w:rsidRPr="00A65BDD">
        <w:rPr>
          <w:color w:val="000000"/>
          <w:szCs w:val="28"/>
        </w:rPr>
        <w:t>) с уведомлением органов национальной безопасности выдача ходатайства на продление или сокращение срока действия разрешений на временно</w:t>
      </w:r>
      <w:r w:rsidR="006A5259" w:rsidRPr="00A65BDD">
        <w:rPr>
          <w:color w:val="000000"/>
          <w:szCs w:val="28"/>
        </w:rPr>
        <w:t>е проживание бизнес-иммигрантам</w:t>
      </w:r>
      <w:r w:rsidR="00AF0E28" w:rsidRPr="00A65BDD">
        <w:rPr>
          <w:color w:val="000000"/>
          <w:szCs w:val="28"/>
        </w:rPr>
        <w:t>;</w:t>
      </w:r>
    </w:p>
    <w:p w14:paraId="45C520FE" w14:textId="77777777" w:rsidR="00DE35C4" w:rsidRPr="00A65BDD" w:rsidRDefault="002C6502" w:rsidP="0047185C">
      <w:pPr>
        <w:pStyle w:val="af1"/>
        <w:tabs>
          <w:tab w:val="left" w:pos="-3119"/>
          <w:tab w:val="left" w:pos="0"/>
          <w:tab w:val="left" w:pos="456"/>
          <w:tab w:val="left" w:pos="600"/>
          <w:tab w:val="left" w:pos="1276"/>
        </w:tabs>
        <w:spacing w:after="0"/>
        <w:ind w:firstLine="709"/>
        <w:jc w:val="both"/>
        <w:rPr>
          <w:color w:val="000000"/>
          <w:sz w:val="28"/>
          <w:szCs w:val="28"/>
        </w:rPr>
      </w:pPr>
      <w:r w:rsidRPr="00A65BDD">
        <w:rPr>
          <w:color w:val="000000"/>
          <w:sz w:val="28"/>
          <w:szCs w:val="28"/>
        </w:rPr>
        <w:t>1</w:t>
      </w:r>
      <w:r w:rsidR="00572343" w:rsidRPr="00A65BDD">
        <w:rPr>
          <w:color w:val="000000"/>
          <w:sz w:val="28"/>
          <w:szCs w:val="28"/>
          <w:lang w:val="ru-RU"/>
        </w:rPr>
        <w:t>4</w:t>
      </w:r>
      <w:r w:rsidR="00DE35C4" w:rsidRPr="00A65BDD">
        <w:rPr>
          <w:color w:val="000000"/>
          <w:sz w:val="28"/>
          <w:szCs w:val="28"/>
        </w:rPr>
        <w:t xml:space="preserve">) </w:t>
      </w:r>
      <w:r w:rsidR="007500E1" w:rsidRPr="00A65BDD">
        <w:rPr>
          <w:color w:val="000000"/>
          <w:sz w:val="28"/>
          <w:szCs w:val="28"/>
        </w:rPr>
        <w:t xml:space="preserve">участие в создании </w:t>
      </w:r>
      <w:r w:rsidR="00346016" w:rsidRPr="00A65BDD">
        <w:rPr>
          <w:color w:val="000000"/>
          <w:sz w:val="28"/>
          <w:szCs w:val="28"/>
          <w:lang w:val="ru-RU"/>
        </w:rPr>
        <w:t xml:space="preserve">и </w:t>
      </w:r>
      <w:r w:rsidR="00AE24D3" w:rsidRPr="00A65BDD">
        <w:rPr>
          <w:color w:val="000000"/>
          <w:sz w:val="28"/>
          <w:szCs w:val="28"/>
          <w:lang w:val="ru-RU"/>
        </w:rPr>
        <w:t xml:space="preserve">организации </w:t>
      </w:r>
      <w:r w:rsidR="00346016" w:rsidRPr="00A65BDD">
        <w:rPr>
          <w:color w:val="000000"/>
          <w:sz w:val="28"/>
          <w:szCs w:val="28"/>
          <w:lang w:val="ru-RU"/>
        </w:rPr>
        <w:t>работ</w:t>
      </w:r>
      <w:r w:rsidR="00AE24D3" w:rsidRPr="00A65BDD">
        <w:rPr>
          <w:color w:val="000000"/>
          <w:sz w:val="28"/>
          <w:szCs w:val="28"/>
          <w:lang w:val="ru-RU"/>
        </w:rPr>
        <w:t>ы</w:t>
      </w:r>
      <w:r w:rsidR="00346016" w:rsidRPr="00A65BDD">
        <w:rPr>
          <w:color w:val="000000"/>
          <w:sz w:val="28"/>
          <w:szCs w:val="28"/>
          <w:lang w:val="ru-RU"/>
        </w:rPr>
        <w:t xml:space="preserve"> </w:t>
      </w:r>
      <w:r w:rsidR="003F2DDC" w:rsidRPr="00A65BDD">
        <w:rPr>
          <w:color w:val="000000"/>
          <w:sz w:val="28"/>
          <w:szCs w:val="28"/>
          <w:lang w:val="ru-RU"/>
        </w:rPr>
        <w:t>консультативно-совещательных органов</w:t>
      </w:r>
      <w:r w:rsidR="007500E1" w:rsidRPr="00A65BDD">
        <w:rPr>
          <w:color w:val="000000"/>
          <w:sz w:val="28"/>
          <w:szCs w:val="28"/>
        </w:rPr>
        <w:t xml:space="preserve"> при акимате города Алматы</w:t>
      </w:r>
      <w:r w:rsidR="003C0648" w:rsidRPr="00A65BDD">
        <w:rPr>
          <w:color w:val="000000"/>
          <w:sz w:val="28"/>
          <w:szCs w:val="28"/>
        </w:rPr>
        <w:t>;</w:t>
      </w:r>
    </w:p>
    <w:p w14:paraId="368F8C10" w14:textId="77777777" w:rsidR="00DE35C4" w:rsidRPr="00A65BDD" w:rsidRDefault="00DE35C4" w:rsidP="0047185C">
      <w:pPr>
        <w:pStyle w:val="af1"/>
        <w:tabs>
          <w:tab w:val="left" w:pos="-3119"/>
          <w:tab w:val="left" w:pos="-57"/>
          <w:tab w:val="left" w:pos="0"/>
          <w:tab w:val="left" w:pos="570"/>
          <w:tab w:val="left" w:pos="1026"/>
        </w:tabs>
        <w:spacing w:after="0"/>
        <w:ind w:firstLine="709"/>
        <w:contextualSpacing/>
        <w:jc w:val="both"/>
        <w:rPr>
          <w:sz w:val="28"/>
          <w:szCs w:val="28"/>
        </w:rPr>
      </w:pPr>
      <w:r w:rsidRPr="00A65BDD">
        <w:rPr>
          <w:color w:val="000000"/>
          <w:sz w:val="28"/>
          <w:szCs w:val="28"/>
        </w:rPr>
        <w:t>1</w:t>
      </w:r>
      <w:r w:rsidR="00572343" w:rsidRPr="00A65BDD">
        <w:rPr>
          <w:color w:val="000000"/>
          <w:sz w:val="28"/>
          <w:szCs w:val="28"/>
          <w:lang w:val="ru-RU"/>
        </w:rPr>
        <w:t>5</w:t>
      </w:r>
      <w:r w:rsidRPr="00A65BDD">
        <w:rPr>
          <w:color w:val="000000"/>
          <w:sz w:val="28"/>
          <w:szCs w:val="28"/>
        </w:rPr>
        <w:t>) проведение единой государственной</w:t>
      </w:r>
      <w:r w:rsidRPr="00A65BDD">
        <w:rPr>
          <w:sz w:val="28"/>
          <w:szCs w:val="28"/>
        </w:rPr>
        <w:t xml:space="preserve"> политики в области торговли, в том числе</w:t>
      </w:r>
      <w:r w:rsidR="004614D8" w:rsidRPr="00A65BDD">
        <w:rPr>
          <w:sz w:val="28"/>
          <w:szCs w:val="28"/>
          <w:lang w:val="ru-RU"/>
        </w:rPr>
        <w:t>:</w:t>
      </w:r>
      <w:r w:rsidRPr="00A65BDD">
        <w:rPr>
          <w:sz w:val="28"/>
          <w:szCs w:val="28"/>
        </w:rPr>
        <w:t xml:space="preserve"> оптово-розничной, общественного питания, стационарной и выездной торговли, </w:t>
      </w:r>
      <w:r w:rsidRPr="00A65BDD">
        <w:rPr>
          <w:color w:val="000000"/>
          <w:sz w:val="28"/>
          <w:szCs w:val="28"/>
          <w:lang w:val="kk-KZ"/>
        </w:rPr>
        <w:t xml:space="preserve">деятельности </w:t>
      </w:r>
      <w:r w:rsidRPr="00A65BDD">
        <w:rPr>
          <w:color w:val="000000"/>
          <w:sz w:val="28"/>
          <w:szCs w:val="28"/>
        </w:rPr>
        <w:t>рынков,</w:t>
      </w:r>
      <w:r w:rsidRPr="00A65BDD">
        <w:rPr>
          <w:sz w:val="28"/>
          <w:szCs w:val="28"/>
        </w:rPr>
        <w:t xml:space="preserve"> сферы услуг и бытового обслуживания независимо от форм собственности в пределах компетенции;</w:t>
      </w:r>
    </w:p>
    <w:p w14:paraId="3BFD08D8" w14:textId="77777777" w:rsidR="00BE2539" w:rsidRPr="00A65BDD" w:rsidRDefault="00DB4C63" w:rsidP="00BE2539">
      <w:pPr>
        <w:ind w:firstLine="709"/>
        <w:jc w:val="both"/>
        <w:rPr>
          <w:sz w:val="28"/>
          <w:szCs w:val="28"/>
        </w:rPr>
      </w:pPr>
      <w:r w:rsidRPr="00A65BDD">
        <w:rPr>
          <w:sz w:val="28"/>
          <w:szCs w:val="28"/>
          <w:shd w:val="clear" w:color="auto" w:fill="FFFFFF"/>
          <w:lang w:val="kk-KZ"/>
        </w:rPr>
        <w:t>16</w:t>
      </w:r>
      <w:r w:rsidR="00BE2539" w:rsidRPr="00A65BDD">
        <w:rPr>
          <w:sz w:val="28"/>
          <w:szCs w:val="28"/>
          <w:shd w:val="clear" w:color="auto" w:fill="FFFFFF"/>
        </w:rPr>
        <w:t xml:space="preserve">) осуществление государственного контроля </w:t>
      </w:r>
      <w:r w:rsidR="00BE2539" w:rsidRPr="00A65BDD">
        <w:rPr>
          <w:color w:val="000000"/>
          <w:spacing w:val="2"/>
          <w:sz w:val="28"/>
          <w:szCs w:val="28"/>
        </w:rPr>
        <w:t>за соблюдением законодательства Республики Казахстан о регулировании торговой деятельности</w:t>
      </w:r>
      <w:r w:rsidR="00BE2539" w:rsidRPr="00A65BDD">
        <w:rPr>
          <w:sz w:val="28"/>
          <w:szCs w:val="28"/>
        </w:rPr>
        <w:t xml:space="preserve">; </w:t>
      </w:r>
    </w:p>
    <w:p w14:paraId="754927CC" w14:textId="77777777" w:rsidR="00B8119D" w:rsidRPr="00A65BDD" w:rsidRDefault="00DB4C63" w:rsidP="00B8119D">
      <w:pPr>
        <w:pStyle w:val="j16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  <w:shd w:val="clear" w:color="auto" w:fill="FFFFFF"/>
        </w:rPr>
      </w:pPr>
      <w:r w:rsidRPr="00A65BDD">
        <w:rPr>
          <w:color w:val="000000"/>
          <w:sz w:val="28"/>
          <w:szCs w:val="28"/>
          <w:shd w:val="clear" w:color="auto" w:fill="FFFFFF"/>
        </w:rPr>
        <w:t>17</w:t>
      </w:r>
      <w:r w:rsidR="00777281" w:rsidRPr="00A65BDD">
        <w:rPr>
          <w:color w:val="000000"/>
          <w:sz w:val="28"/>
          <w:szCs w:val="28"/>
          <w:shd w:val="clear" w:color="auto" w:fill="FFFFFF"/>
        </w:rPr>
        <w:t xml:space="preserve">) </w:t>
      </w:r>
      <w:r w:rsidR="00B8119D" w:rsidRPr="00A65BDD">
        <w:rPr>
          <w:color w:val="000000"/>
          <w:sz w:val="28"/>
          <w:szCs w:val="28"/>
          <w:shd w:val="clear" w:color="auto" w:fill="FFFFFF"/>
        </w:rPr>
        <w:t>определение специально отведенных мест для выездной торговли;</w:t>
      </w:r>
    </w:p>
    <w:p w14:paraId="1288BB71" w14:textId="77777777" w:rsidR="00722EA5" w:rsidRPr="00A65BDD" w:rsidRDefault="00DB4C63" w:rsidP="00BE2539">
      <w:pPr>
        <w:pStyle w:val="j16"/>
        <w:shd w:val="clear" w:color="auto" w:fill="FFFFFF"/>
        <w:tabs>
          <w:tab w:val="left" w:pos="851"/>
          <w:tab w:val="left" w:pos="993"/>
          <w:tab w:val="left" w:pos="1134"/>
          <w:tab w:val="left" w:pos="1276"/>
        </w:tabs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  <w:shd w:val="clear" w:color="auto" w:fill="FFFFFF"/>
        </w:rPr>
      </w:pPr>
      <w:r w:rsidRPr="00A65BDD">
        <w:rPr>
          <w:color w:val="000000"/>
          <w:sz w:val="28"/>
          <w:szCs w:val="28"/>
          <w:shd w:val="clear" w:color="auto" w:fill="FFFFFF"/>
          <w:lang w:val="kk-KZ"/>
        </w:rPr>
        <w:t>18</w:t>
      </w:r>
      <w:r w:rsidR="00777281" w:rsidRPr="00A65BDD">
        <w:rPr>
          <w:color w:val="000000"/>
          <w:sz w:val="28"/>
          <w:szCs w:val="28"/>
          <w:shd w:val="clear" w:color="auto" w:fill="FFFFFF"/>
        </w:rPr>
        <w:t xml:space="preserve">) </w:t>
      </w:r>
      <w:r w:rsidR="00722EA5" w:rsidRPr="00A65BDD">
        <w:rPr>
          <w:color w:val="000000"/>
          <w:sz w:val="28"/>
          <w:szCs w:val="28"/>
          <w:shd w:val="clear" w:color="auto" w:fill="FFFFFF"/>
        </w:rPr>
        <w:t>определ</w:t>
      </w:r>
      <w:r w:rsidR="00BE2539" w:rsidRPr="00A65BDD">
        <w:rPr>
          <w:color w:val="000000"/>
          <w:sz w:val="28"/>
          <w:szCs w:val="28"/>
          <w:shd w:val="clear" w:color="auto" w:fill="FFFFFF"/>
        </w:rPr>
        <w:t>ение</w:t>
      </w:r>
      <w:r w:rsidR="00722EA5" w:rsidRPr="00A65BDD">
        <w:rPr>
          <w:color w:val="000000"/>
          <w:sz w:val="28"/>
          <w:szCs w:val="28"/>
          <w:shd w:val="clear" w:color="auto" w:fill="FFFFFF"/>
        </w:rPr>
        <w:t xml:space="preserve"> и утвержд</w:t>
      </w:r>
      <w:r w:rsidR="00BE2539" w:rsidRPr="00A65BDD">
        <w:rPr>
          <w:color w:val="000000"/>
          <w:sz w:val="28"/>
          <w:szCs w:val="28"/>
          <w:shd w:val="clear" w:color="auto" w:fill="FFFFFF"/>
        </w:rPr>
        <w:t>ение</w:t>
      </w:r>
      <w:r w:rsidR="00722EA5" w:rsidRPr="00A65BDD">
        <w:rPr>
          <w:color w:val="000000"/>
          <w:sz w:val="28"/>
          <w:szCs w:val="28"/>
          <w:shd w:val="clear" w:color="auto" w:fill="FFFFFF"/>
        </w:rPr>
        <w:t xml:space="preserve"> мест и (или) маршруты размещения нестационарных торговых объектов</w:t>
      </w:r>
      <w:r w:rsidR="00BE2539" w:rsidRPr="00A65BDD">
        <w:rPr>
          <w:color w:val="000000"/>
          <w:sz w:val="28"/>
          <w:szCs w:val="28"/>
          <w:shd w:val="clear" w:color="auto" w:fill="FFFFFF"/>
        </w:rPr>
        <w:t>;</w:t>
      </w:r>
    </w:p>
    <w:p w14:paraId="228B9B1F" w14:textId="77777777" w:rsidR="00B8119D" w:rsidRPr="00A65BDD" w:rsidRDefault="00572343" w:rsidP="00B8119D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bCs w:val="0"/>
          <w:iCs w:val="0"/>
          <w:color w:val="000000"/>
          <w:szCs w:val="28"/>
          <w:shd w:val="clear" w:color="auto" w:fill="FFFFFF"/>
          <w:lang w:val="ru-RU" w:eastAsia="ru-RU"/>
        </w:rPr>
        <w:t>1</w:t>
      </w:r>
      <w:r w:rsidR="00DB4C63" w:rsidRPr="00A65BDD">
        <w:rPr>
          <w:bCs w:val="0"/>
          <w:iCs w:val="0"/>
          <w:color w:val="000000"/>
          <w:szCs w:val="28"/>
          <w:shd w:val="clear" w:color="auto" w:fill="FFFFFF"/>
          <w:lang w:val="ru-RU" w:eastAsia="ru-RU"/>
        </w:rPr>
        <w:t>9</w:t>
      </w:r>
      <w:r w:rsidR="00B8119D" w:rsidRPr="00A65BDD">
        <w:rPr>
          <w:bCs w:val="0"/>
          <w:iCs w:val="0"/>
          <w:color w:val="000000"/>
          <w:szCs w:val="28"/>
          <w:shd w:val="clear" w:color="auto" w:fill="FFFFFF"/>
          <w:lang w:val="ru-RU" w:eastAsia="ru-RU"/>
        </w:rPr>
        <w:t>) в установленном порядке организует деятельность</w:t>
      </w:r>
      <w:r w:rsidR="00B8119D" w:rsidRPr="00A65BDD">
        <w:rPr>
          <w:szCs w:val="28"/>
        </w:rPr>
        <w:t xml:space="preserve"> Службы торговли гражданской защиты города Алматы, основные задачи и функции которой определены Положением о Службе торговли гражданской защиты города А</w:t>
      </w:r>
      <w:r w:rsidR="00B8119D" w:rsidRPr="00A65BDD">
        <w:rPr>
          <w:szCs w:val="28"/>
        </w:rPr>
        <w:t>л</w:t>
      </w:r>
      <w:r w:rsidR="00B8119D" w:rsidRPr="00A65BDD">
        <w:rPr>
          <w:szCs w:val="28"/>
        </w:rPr>
        <w:t>маты;</w:t>
      </w:r>
    </w:p>
    <w:p w14:paraId="60CAA929" w14:textId="77777777" w:rsidR="00DE35C4" w:rsidRPr="00A65BDD" w:rsidRDefault="00572343" w:rsidP="0047185C">
      <w:pPr>
        <w:tabs>
          <w:tab w:val="left" w:pos="-3119"/>
          <w:tab w:val="left" w:pos="-57"/>
          <w:tab w:val="left" w:pos="0"/>
          <w:tab w:val="left" w:pos="570"/>
        </w:tabs>
        <w:ind w:firstLine="709"/>
        <w:contextualSpacing/>
        <w:jc w:val="both"/>
        <w:rPr>
          <w:bCs/>
          <w:color w:val="000000"/>
          <w:sz w:val="28"/>
          <w:szCs w:val="28"/>
        </w:rPr>
      </w:pPr>
      <w:r w:rsidRPr="00A65BDD">
        <w:rPr>
          <w:bCs/>
          <w:color w:val="000000"/>
          <w:sz w:val="28"/>
          <w:szCs w:val="28"/>
          <w:lang w:val="kk-KZ"/>
        </w:rPr>
        <w:t>20</w:t>
      </w:r>
      <w:r w:rsidR="00DE35C4" w:rsidRPr="00A65BDD">
        <w:rPr>
          <w:bCs/>
          <w:color w:val="000000"/>
          <w:sz w:val="28"/>
          <w:szCs w:val="28"/>
        </w:rPr>
        <w:t>) создание благоприятных условий для доступа сельхозпроизводителей на пот</w:t>
      </w:r>
      <w:r w:rsidR="006A5259" w:rsidRPr="00A65BDD">
        <w:rPr>
          <w:bCs/>
          <w:color w:val="000000"/>
          <w:sz w:val="28"/>
          <w:szCs w:val="28"/>
        </w:rPr>
        <w:t>ребительский рынок и расширение</w:t>
      </w:r>
      <w:r w:rsidR="00DE35C4" w:rsidRPr="00A65BDD">
        <w:rPr>
          <w:bCs/>
          <w:color w:val="000000"/>
          <w:sz w:val="28"/>
          <w:szCs w:val="28"/>
        </w:rPr>
        <w:t xml:space="preserve"> конкурентной среды реализаторов продовольственных товаров) (ярмарки,</w:t>
      </w:r>
      <w:r w:rsidR="009045F5" w:rsidRPr="00A65BDD">
        <w:rPr>
          <w:bCs/>
          <w:color w:val="000000"/>
          <w:sz w:val="28"/>
          <w:szCs w:val="28"/>
        </w:rPr>
        <w:t xml:space="preserve"> </w:t>
      </w:r>
      <w:r w:rsidR="00DE35C4" w:rsidRPr="00A65BDD">
        <w:rPr>
          <w:bCs/>
          <w:color w:val="000000"/>
          <w:sz w:val="28"/>
          <w:szCs w:val="28"/>
        </w:rPr>
        <w:t>выставки и пр.);</w:t>
      </w:r>
    </w:p>
    <w:p w14:paraId="59C86CE0" w14:textId="77777777" w:rsidR="00860344" w:rsidRPr="00A65BDD" w:rsidRDefault="00216F55" w:rsidP="0047185C">
      <w:pPr>
        <w:pStyle w:val="ae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A65BDD">
        <w:rPr>
          <w:rFonts w:ascii="Times New Roman" w:eastAsia="Times New Roman" w:hAnsi="Times New Roman"/>
          <w:color w:val="000000"/>
          <w:sz w:val="28"/>
          <w:szCs w:val="28"/>
        </w:rPr>
        <w:t>2</w:t>
      </w:r>
      <w:r w:rsidR="00DF0366" w:rsidRPr="00A65BDD">
        <w:rPr>
          <w:rFonts w:ascii="Times New Roman" w:eastAsia="Times New Roman" w:hAnsi="Times New Roman"/>
          <w:color w:val="000000"/>
          <w:sz w:val="28"/>
          <w:szCs w:val="28"/>
        </w:rPr>
        <w:t>1</w:t>
      </w:r>
      <w:r w:rsidR="00860344" w:rsidRPr="00A65BDD">
        <w:rPr>
          <w:rFonts w:ascii="Times New Roman" w:eastAsia="Times New Roman" w:hAnsi="Times New Roman"/>
          <w:color w:val="000000"/>
          <w:sz w:val="28"/>
          <w:szCs w:val="28"/>
        </w:rPr>
        <w:t xml:space="preserve">) </w:t>
      </w:r>
      <w:r w:rsidR="00860344" w:rsidRPr="00A65BDD">
        <w:rPr>
          <w:rFonts w:ascii="Times New Roman" w:hAnsi="Times New Roman"/>
          <w:color w:val="000000"/>
          <w:sz w:val="28"/>
          <w:szCs w:val="28"/>
        </w:rPr>
        <w:t>осуществление закупа услуг у специализированных организаций для формирования и использования региональных стабилизационных фондов продовольственных товаров;</w:t>
      </w:r>
    </w:p>
    <w:p w14:paraId="7905A530" w14:textId="77777777" w:rsidR="00860344" w:rsidRPr="00A65BDD" w:rsidRDefault="00AD211D" w:rsidP="0047185C">
      <w:pPr>
        <w:pStyle w:val="ae"/>
        <w:ind w:firstLine="709"/>
        <w:jc w:val="both"/>
        <w:rPr>
          <w:rFonts w:ascii="Times New Roman" w:hAnsi="Times New Roman"/>
          <w:color w:val="000000"/>
          <w:sz w:val="28"/>
          <w:szCs w:val="28"/>
          <w:lang w:val="kk-KZ"/>
        </w:rPr>
      </w:pPr>
      <w:r w:rsidRPr="00A65BDD">
        <w:rPr>
          <w:rFonts w:ascii="Times New Roman" w:eastAsia="Times New Roman" w:hAnsi="Times New Roman"/>
          <w:color w:val="000000"/>
          <w:sz w:val="28"/>
          <w:szCs w:val="28"/>
        </w:rPr>
        <w:t>2</w:t>
      </w:r>
      <w:r w:rsidR="00DF0366" w:rsidRPr="00A65BDD">
        <w:rPr>
          <w:rFonts w:ascii="Times New Roman" w:eastAsia="Times New Roman" w:hAnsi="Times New Roman"/>
          <w:color w:val="000000"/>
          <w:sz w:val="28"/>
          <w:szCs w:val="28"/>
        </w:rPr>
        <w:t>2</w:t>
      </w:r>
      <w:r w:rsidR="00860344" w:rsidRPr="00A65BDD">
        <w:rPr>
          <w:rFonts w:ascii="Times New Roman" w:eastAsia="Times New Roman" w:hAnsi="Times New Roman"/>
          <w:color w:val="000000"/>
          <w:sz w:val="28"/>
          <w:szCs w:val="28"/>
        </w:rPr>
        <w:t>) проведение мониторинга состояния продовольственной безопасности, цен и рынков продукции агропромышленного комплекса;</w:t>
      </w:r>
    </w:p>
    <w:p w14:paraId="689F1E24" w14:textId="77777777" w:rsidR="00860344" w:rsidRPr="00A65BDD" w:rsidRDefault="00CB1BB6" w:rsidP="0047185C">
      <w:pPr>
        <w:pStyle w:val="ae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A65BDD">
        <w:rPr>
          <w:rFonts w:ascii="Times New Roman" w:eastAsia="Times New Roman" w:hAnsi="Times New Roman"/>
          <w:color w:val="000000"/>
          <w:sz w:val="28"/>
          <w:szCs w:val="28"/>
        </w:rPr>
        <w:lastRenderedPageBreak/>
        <w:t>2</w:t>
      </w:r>
      <w:r w:rsidR="00DF0366" w:rsidRPr="00A65BDD">
        <w:rPr>
          <w:rFonts w:ascii="Times New Roman" w:eastAsia="Times New Roman" w:hAnsi="Times New Roman"/>
          <w:color w:val="000000"/>
          <w:sz w:val="28"/>
          <w:szCs w:val="28"/>
        </w:rPr>
        <w:t>3</w:t>
      </w:r>
      <w:r w:rsidR="00860344" w:rsidRPr="00A65BDD">
        <w:rPr>
          <w:rFonts w:ascii="Times New Roman" w:eastAsia="Times New Roman" w:hAnsi="Times New Roman"/>
          <w:color w:val="000000"/>
          <w:sz w:val="28"/>
          <w:szCs w:val="28"/>
        </w:rPr>
        <w:t xml:space="preserve">) разработка и заключение </w:t>
      </w:r>
      <w:r w:rsidR="00CC6AB4" w:rsidRPr="00A65BDD">
        <w:rPr>
          <w:rFonts w:ascii="Times New Roman" w:eastAsia="Times New Roman" w:hAnsi="Times New Roman"/>
          <w:color w:val="000000"/>
          <w:sz w:val="28"/>
          <w:szCs w:val="28"/>
        </w:rPr>
        <w:t>М</w:t>
      </w:r>
      <w:r w:rsidR="00860344" w:rsidRPr="00A65BDD">
        <w:rPr>
          <w:rFonts w:ascii="Times New Roman" w:eastAsia="Times New Roman" w:hAnsi="Times New Roman"/>
          <w:color w:val="000000"/>
          <w:sz w:val="28"/>
          <w:szCs w:val="28"/>
        </w:rPr>
        <w:t xml:space="preserve">еморандумов (соглашений) с органами, организациями </w:t>
      </w:r>
      <w:r w:rsidR="00FD2E9F" w:rsidRPr="00A65BDD">
        <w:rPr>
          <w:rFonts w:ascii="Times New Roman" w:eastAsia="Times New Roman" w:hAnsi="Times New Roman"/>
          <w:color w:val="000000"/>
          <w:sz w:val="28"/>
          <w:szCs w:val="28"/>
        </w:rPr>
        <w:t>по</w:t>
      </w:r>
      <w:r w:rsidR="00860344" w:rsidRPr="00A65BDD">
        <w:rPr>
          <w:rFonts w:ascii="Times New Roman" w:eastAsia="Times New Roman" w:hAnsi="Times New Roman"/>
          <w:color w:val="000000"/>
          <w:sz w:val="28"/>
          <w:szCs w:val="28"/>
        </w:rPr>
        <w:t xml:space="preserve"> развити</w:t>
      </w:r>
      <w:r w:rsidR="00FD2E9F" w:rsidRPr="00A65BDD">
        <w:rPr>
          <w:rFonts w:ascii="Times New Roman" w:eastAsia="Times New Roman" w:hAnsi="Times New Roman"/>
          <w:color w:val="000000"/>
          <w:sz w:val="28"/>
          <w:szCs w:val="28"/>
        </w:rPr>
        <w:t>ю</w:t>
      </w:r>
      <w:r w:rsidR="00860344" w:rsidRPr="00A65BDD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="00FD2E9F" w:rsidRPr="00A65BDD">
        <w:rPr>
          <w:rFonts w:ascii="Times New Roman" w:eastAsia="Times New Roman" w:hAnsi="Times New Roman"/>
          <w:color w:val="000000"/>
          <w:sz w:val="28"/>
          <w:szCs w:val="28"/>
        </w:rPr>
        <w:t>предпринимательства</w:t>
      </w:r>
      <w:r w:rsidRPr="00A65BDD">
        <w:rPr>
          <w:rFonts w:ascii="Times New Roman" w:eastAsia="Times New Roman" w:hAnsi="Times New Roman"/>
          <w:color w:val="000000"/>
          <w:sz w:val="28"/>
          <w:szCs w:val="28"/>
        </w:rPr>
        <w:t xml:space="preserve"> и</w:t>
      </w:r>
      <w:r w:rsidR="00FD2E9F" w:rsidRPr="00A65BDD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="00860344" w:rsidRPr="00A65BDD">
        <w:rPr>
          <w:rFonts w:ascii="Times New Roman" w:eastAsia="Times New Roman" w:hAnsi="Times New Roman"/>
          <w:color w:val="000000"/>
          <w:sz w:val="28"/>
          <w:szCs w:val="28"/>
        </w:rPr>
        <w:t>агропромышленного комплекса;</w:t>
      </w:r>
    </w:p>
    <w:p w14:paraId="3B544716" w14:textId="77777777" w:rsidR="00E71729" w:rsidRPr="00A65BDD" w:rsidRDefault="007553BC" w:rsidP="0047185C">
      <w:pPr>
        <w:widowControl w:val="0"/>
        <w:tabs>
          <w:tab w:val="left" w:pos="-67"/>
          <w:tab w:val="num" w:pos="709"/>
        </w:tabs>
        <w:ind w:firstLine="709"/>
        <w:contextualSpacing/>
        <w:jc w:val="both"/>
        <w:rPr>
          <w:snapToGrid w:val="0"/>
          <w:sz w:val="28"/>
          <w:szCs w:val="28"/>
        </w:rPr>
      </w:pPr>
      <w:r w:rsidRPr="00A65BDD">
        <w:rPr>
          <w:sz w:val="28"/>
          <w:szCs w:val="28"/>
        </w:rPr>
        <w:t>2</w:t>
      </w:r>
      <w:r w:rsidR="00572343" w:rsidRPr="00A65BDD">
        <w:rPr>
          <w:sz w:val="28"/>
          <w:szCs w:val="28"/>
        </w:rPr>
        <w:t>4</w:t>
      </w:r>
      <w:r w:rsidR="00E71729" w:rsidRPr="00A65BDD">
        <w:rPr>
          <w:sz w:val="28"/>
          <w:szCs w:val="28"/>
        </w:rPr>
        <w:t xml:space="preserve">) </w:t>
      </w:r>
      <w:r w:rsidR="00E71729" w:rsidRPr="00A65BDD">
        <w:rPr>
          <w:snapToGrid w:val="0"/>
          <w:sz w:val="28"/>
          <w:szCs w:val="28"/>
        </w:rPr>
        <w:t xml:space="preserve">прием и рассмотрение </w:t>
      </w:r>
      <w:r w:rsidR="003F0791" w:rsidRPr="00A65BDD">
        <w:rPr>
          <w:snapToGrid w:val="0"/>
          <w:sz w:val="28"/>
          <w:szCs w:val="28"/>
        </w:rPr>
        <w:t>заявлений</w:t>
      </w:r>
      <w:r w:rsidR="00E71729" w:rsidRPr="00A65BDD">
        <w:rPr>
          <w:snapToGrid w:val="0"/>
          <w:sz w:val="28"/>
          <w:szCs w:val="28"/>
        </w:rPr>
        <w:t xml:space="preserve"> </w:t>
      </w:r>
      <w:r w:rsidR="003F0791" w:rsidRPr="00A65BDD">
        <w:rPr>
          <w:snapToGrid w:val="0"/>
          <w:sz w:val="28"/>
          <w:szCs w:val="28"/>
        </w:rPr>
        <w:t>на</w:t>
      </w:r>
      <w:r w:rsidR="00E71729" w:rsidRPr="00A65BDD">
        <w:rPr>
          <w:snapToGrid w:val="0"/>
          <w:sz w:val="28"/>
          <w:szCs w:val="28"/>
        </w:rPr>
        <w:t xml:space="preserve"> выдач</w:t>
      </w:r>
      <w:r w:rsidR="003F0791" w:rsidRPr="00A65BDD">
        <w:rPr>
          <w:snapToGrid w:val="0"/>
          <w:sz w:val="28"/>
          <w:szCs w:val="28"/>
        </w:rPr>
        <w:t>у</w:t>
      </w:r>
      <w:r w:rsidR="00E71729" w:rsidRPr="00A65BDD">
        <w:rPr>
          <w:snapToGrid w:val="0"/>
          <w:sz w:val="28"/>
          <w:szCs w:val="28"/>
        </w:rPr>
        <w:t xml:space="preserve"> лицензий</w:t>
      </w:r>
      <w:r w:rsidR="003F0791" w:rsidRPr="00A65BDD">
        <w:rPr>
          <w:snapToGrid w:val="0"/>
          <w:sz w:val="28"/>
          <w:szCs w:val="28"/>
        </w:rPr>
        <w:t xml:space="preserve"> и (или) приложений к лицензии на отдельные виды деятельности</w:t>
      </w:r>
      <w:r w:rsidR="00E71729" w:rsidRPr="00A65BDD">
        <w:rPr>
          <w:snapToGrid w:val="0"/>
          <w:sz w:val="28"/>
          <w:szCs w:val="28"/>
        </w:rPr>
        <w:t xml:space="preserve">, а также </w:t>
      </w:r>
      <w:r w:rsidR="003F0791" w:rsidRPr="00A65BDD">
        <w:rPr>
          <w:snapToGrid w:val="0"/>
          <w:sz w:val="28"/>
          <w:szCs w:val="28"/>
        </w:rPr>
        <w:t xml:space="preserve">прием </w:t>
      </w:r>
      <w:r w:rsidR="00E71729" w:rsidRPr="00A65BDD">
        <w:rPr>
          <w:snapToGrid w:val="0"/>
          <w:sz w:val="28"/>
          <w:szCs w:val="28"/>
        </w:rPr>
        <w:t>уведомлений о начале или прекращении некоторых видов деятельности в с</w:t>
      </w:r>
      <w:r w:rsidR="00E71729" w:rsidRPr="00A65BDD">
        <w:rPr>
          <w:snapToGrid w:val="0"/>
          <w:sz w:val="28"/>
          <w:szCs w:val="28"/>
        </w:rPr>
        <w:t>о</w:t>
      </w:r>
      <w:r w:rsidR="00E71729" w:rsidRPr="00A65BDD">
        <w:rPr>
          <w:snapToGrid w:val="0"/>
          <w:sz w:val="28"/>
          <w:szCs w:val="28"/>
        </w:rPr>
        <w:t xml:space="preserve">ответствии </w:t>
      </w:r>
      <w:r w:rsidR="00DB4C63" w:rsidRPr="00A65BDD">
        <w:rPr>
          <w:snapToGrid w:val="0"/>
          <w:sz w:val="28"/>
          <w:szCs w:val="28"/>
          <w:lang w:val="kk-KZ"/>
        </w:rPr>
        <w:t>действующим законодательством РК</w:t>
      </w:r>
      <w:r w:rsidR="00E71729" w:rsidRPr="00A65BDD">
        <w:rPr>
          <w:snapToGrid w:val="0"/>
          <w:sz w:val="28"/>
          <w:szCs w:val="28"/>
        </w:rPr>
        <w:t>;</w:t>
      </w:r>
    </w:p>
    <w:p w14:paraId="2B37E212" w14:textId="77777777" w:rsidR="00B8119D" w:rsidRPr="00A65BDD" w:rsidRDefault="00572343" w:rsidP="00B8119D">
      <w:pPr>
        <w:tabs>
          <w:tab w:val="left" w:pos="1134"/>
        </w:tabs>
        <w:autoSpaceDN w:val="0"/>
        <w:ind w:right="-1" w:firstLine="709"/>
        <w:contextualSpacing/>
        <w:jc w:val="both"/>
        <w:rPr>
          <w:color w:val="000000"/>
          <w:sz w:val="28"/>
          <w:szCs w:val="28"/>
        </w:rPr>
      </w:pPr>
      <w:r w:rsidRPr="00A65BDD">
        <w:rPr>
          <w:sz w:val="28"/>
          <w:szCs w:val="28"/>
          <w:lang w:val="kk-KZ"/>
        </w:rPr>
        <w:t>25</w:t>
      </w:r>
      <w:r w:rsidR="00B8119D" w:rsidRPr="00A65BDD">
        <w:rPr>
          <w:sz w:val="28"/>
          <w:szCs w:val="28"/>
        </w:rPr>
        <w:t>)</w:t>
      </w:r>
      <w:r w:rsidR="00B8119D" w:rsidRPr="00A65BDD">
        <w:rPr>
          <w:color w:val="000000"/>
          <w:sz w:val="28"/>
          <w:szCs w:val="28"/>
        </w:rPr>
        <w:t xml:space="preserve"> по решению местного исполнительного органа выступает </w:t>
      </w:r>
      <w:proofErr w:type="spellStart"/>
      <w:r w:rsidR="00B8119D" w:rsidRPr="00A65BDD">
        <w:rPr>
          <w:color w:val="000000"/>
          <w:sz w:val="28"/>
          <w:szCs w:val="28"/>
        </w:rPr>
        <w:t>уч</w:t>
      </w:r>
      <w:proofErr w:type="spellEnd"/>
      <w:r w:rsidR="00055654" w:rsidRPr="00A65BDD">
        <w:rPr>
          <w:color w:val="000000"/>
          <w:sz w:val="28"/>
          <w:szCs w:val="28"/>
          <w:lang w:val="kk-KZ"/>
        </w:rPr>
        <w:t>астником</w:t>
      </w:r>
      <w:r w:rsidR="00B8119D" w:rsidRPr="00A65BDD">
        <w:rPr>
          <w:color w:val="000000"/>
          <w:sz w:val="28"/>
          <w:szCs w:val="28"/>
        </w:rPr>
        <w:t xml:space="preserve"> акционерных обществ и товариществ с ограниченной ответственностью;</w:t>
      </w:r>
    </w:p>
    <w:p w14:paraId="19E8A688" w14:textId="77777777" w:rsidR="0075160C" w:rsidRPr="00A65BDD" w:rsidRDefault="00572343" w:rsidP="0075160C">
      <w:pPr>
        <w:tabs>
          <w:tab w:val="left" w:pos="1418"/>
        </w:tabs>
        <w:autoSpaceDN w:val="0"/>
        <w:ind w:right="-1" w:firstLine="709"/>
        <w:contextualSpacing/>
        <w:jc w:val="both"/>
        <w:rPr>
          <w:color w:val="000000"/>
          <w:sz w:val="28"/>
          <w:szCs w:val="28"/>
        </w:rPr>
      </w:pPr>
      <w:r w:rsidRPr="00A65BDD">
        <w:rPr>
          <w:sz w:val="28"/>
          <w:szCs w:val="28"/>
          <w:lang w:val="kk-KZ"/>
        </w:rPr>
        <w:t>26</w:t>
      </w:r>
      <w:r w:rsidR="0075160C" w:rsidRPr="00A65BDD">
        <w:rPr>
          <w:sz w:val="28"/>
          <w:szCs w:val="28"/>
        </w:rPr>
        <w:t xml:space="preserve">) </w:t>
      </w:r>
      <w:r w:rsidR="0075160C" w:rsidRPr="00A65BDD">
        <w:rPr>
          <w:color w:val="000000"/>
          <w:sz w:val="28"/>
          <w:szCs w:val="28"/>
        </w:rPr>
        <w:t>организация и проведение мониторинга функционирования и эффективности управления коммунальными государственными предприятиями, акционерными обществами и товариществами с ограниченной ответственностью с участием государства;</w:t>
      </w:r>
    </w:p>
    <w:p w14:paraId="0D4968A8" w14:textId="77777777" w:rsidR="0075160C" w:rsidRPr="00A65BDD" w:rsidRDefault="00572343" w:rsidP="0075160C">
      <w:pPr>
        <w:tabs>
          <w:tab w:val="left" w:pos="1418"/>
        </w:tabs>
        <w:autoSpaceDN w:val="0"/>
        <w:ind w:right="-1" w:firstLine="709"/>
        <w:contextualSpacing/>
        <w:jc w:val="both"/>
        <w:rPr>
          <w:color w:val="000000"/>
          <w:sz w:val="28"/>
          <w:szCs w:val="28"/>
        </w:rPr>
      </w:pPr>
      <w:r w:rsidRPr="00A65BDD">
        <w:rPr>
          <w:sz w:val="28"/>
          <w:szCs w:val="28"/>
          <w:lang w:val="kk-KZ"/>
        </w:rPr>
        <w:t>27</w:t>
      </w:r>
      <w:r w:rsidR="0075160C" w:rsidRPr="00A65BDD">
        <w:rPr>
          <w:sz w:val="28"/>
          <w:szCs w:val="28"/>
        </w:rPr>
        <w:t xml:space="preserve">) </w:t>
      </w:r>
      <w:r w:rsidR="0075160C" w:rsidRPr="00A65BDD">
        <w:rPr>
          <w:color w:val="000000"/>
          <w:sz w:val="28"/>
          <w:szCs w:val="28"/>
        </w:rPr>
        <w:t>принятие решения о распределении полученного акционерным обществом (товариществом с ограниченной ответственностью) чистого дохода и перечисление акционерным обществом (товариществом с ограниченной ответственностью) дивидендов (части чистого дохода товарищества с ограниченной ответственностью) на принадлежащие государству акции акционерного общества (доли участия в уставном капитале товарищества с ограниченной ответственностью) в течение десяти дней с даты принятия решения единственного акционера (участника);</w:t>
      </w:r>
    </w:p>
    <w:p w14:paraId="54409FD0" w14:textId="77777777" w:rsidR="0075160C" w:rsidRPr="00A65BDD" w:rsidRDefault="0075160C" w:rsidP="0075160C">
      <w:pPr>
        <w:tabs>
          <w:tab w:val="left" w:pos="1418"/>
        </w:tabs>
        <w:autoSpaceDN w:val="0"/>
        <w:ind w:right="-1" w:firstLine="709"/>
        <w:contextualSpacing/>
        <w:jc w:val="both"/>
        <w:rPr>
          <w:color w:val="000000"/>
          <w:sz w:val="28"/>
          <w:szCs w:val="28"/>
        </w:rPr>
      </w:pPr>
      <w:r w:rsidRPr="00A65BDD">
        <w:rPr>
          <w:sz w:val="28"/>
          <w:szCs w:val="28"/>
          <w:lang w:val="kk-KZ"/>
        </w:rPr>
        <w:t>2</w:t>
      </w:r>
      <w:r w:rsidR="00572343" w:rsidRPr="00A65BDD">
        <w:rPr>
          <w:sz w:val="28"/>
          <w:szCs w:val="28"/>
          <w:lang w:val="kk-KZ"/>
        </w:rPr>
        <w:t>8</w:t>
      </w:r>
      <w:r w:rsidRPr="00A65BDD">
        <w:rPr>
          <w:color w:val="000000"/>
          <w:sz w:val="28"/>
          <w:szCs w:val="28"/>
        </w:rPr>
        <w:t>) при проведении годовых общих собраний акционеров (участников) принятие мер для направления части чистого дохода акционерного общества (товарищества с ограниченной ответственностью) на выплату дивидендов (дохода) в размерах, установленных местным исполнительным органом;</w:t>
      </w:r>
    </w:p>
    <w:p w14:paraId="4E3FE3E6" w14:textId="77777777" w:rsidR="0075160C" w:rsidRPr="00A65BDD" w:rsidRDefault="00572343" w:rsidP="0075160C">
      <w:pPr>
        <w:tabs>
          <w:tab w:val="left" w:pos="1276"/>
          <w:tab w:val="left" w:pos="1418"/>
        </w:tabs>
        <w:autoSpaceDN w:val="0"/>
        <w:ind w:right="-1" w:firstLine="709"/>
        <w:contextualSpacing/>
        <w:jc w:val="both"/>
        <w:rPr>
          <w:color w:val="000000"/>
          <w:sz w:val="28"/>
          <w:szCs w:val="28"/>
        </w:rPr>
      </w:pPr>
      <w:r w:rsidRPr="00A65BDD">
        <w:rPr>
          <w:sz w:val="28"/>
          <w:szCs w:val="28"/>
          <w:lang w:val="kk-KZ"/>
        </w:rPr>
        <w:t>29</w:t>
      </w:r>
      <w:r w:rsidR="0075160C" w:rsidRPr="00A65BDD">
        <w:rPr>
          <w:sz w:val="28"/>
          <w:szCs w:val="28"/>
        </w:rPr>
        <w:t xml:space="preserve">) </w:t>
      </w:r>
      <w:r w:rsidR="0075160C" w:rsidRPr="00A65BDD">
        <w:rPr>
          <w:color w:val="000000"/>
          <w:sz w:val="28"/>
          <w:szCs w:val="28"/>
        </w:rPr>
        <w:t>по решению местного исполнительного органа осуществляет оплату размещаемых акций акционерных обществ и внесения вклада в уставный капитал товариществ с ограниченной ответственностью путем внесения денег в соответствии с Бюджетным кодексом Республики Казахстан, а также коммунального имущества, в том числе акций акционерных обществ, долей участия в уставном капитале товариществ с ограниченной ответственностью;</w:t>
      </w:r>
    </w:p>
    <w:p w14:paraId="0416D9A2" w14:textId="77777777" w:rsidR="0075160C" w:rsidRPr="00A65BDD" w:rsidRDefault="00572343" w:rsidP="0075160C">
      <w:pPr>
        <w:tabs>
          <w:tab w:val="left" w:pos="1418"/>
        </w:tabs>
        <w:autoSpaceDN w:val="0"/>
        <w:ind w:right="-1" w:firstLine="709"/>
        <w:contextualSpacing/>
        <w:jc w:val="both"/>
        <w:rPr>
          <w:color w:val="000000"/>
          <w:sz w:val="28"/>
          <w:szCs w:val="28"/>
        </w:rPr>
      </w:pPr>
      <w:r w:rsidRPr="00A65BDD">
        <w:rPr>
          <w:sz w:val="28"/>
          <w:szCs w:val="28"/>
          <w:lang w:val="kk-KZ"/>
        </w:rPr>
        <w:t>30</w:t>
      </w:r>
      <w:r w:rsidR="0075160C" w:rsidRPr="00A65BDD">
        <w:rPr>
          <w:sz w:val="28"/>
          <w:szCs w:val="28"/>
        </w:rPr>
        <w:t>)</w:t>
      </w:r>
      <w:r w:rsidR="0075160C" w:rsidRPr="00A65BDD">
        <w:rPr>
          <w:color w:val="000000"/>
          <w:sz w:val="28"/>
          <w:szCs w:val="28"/>
        </w:rPr>
        <w:t xml:space="preserve"> осуществление от лица местного исполнительного органа права на участие государства как акционера (участника) в управлении акционерным обществом (товариществом с ограниченной ответственностью);</w:t>
      </w:r>
    </w:p>
    <w:p w14:paraId="7BA7BE9D" w14:textId="77777777" w:rsidR="0075160C" w:rsidRPr="00A65BDD" w:rsidRDefault="00572343" w:rsidP="0075160C">
      <w:pPr>
        <w:pStyle w:val="ac"/>
        <w:widowControl w:val="0"/>
        <w:ind w:firstLine="709"/>
        <w:contextualSpacing/>
        <w:rPr>
          <w:color w:val="000000"/>
          <w:szCs w:val="28"/>
        </w:rPr>
      </w:pPr>
      <w:r w:rsidRPr="00A65BDD">
        <w:rPr>
          <w:szCs w:val="28"/>
          <w:lang w:val="ru-RU"/>
        </w:rPr>
        <w:t>31</w:t>
      </w:r>
      <w:r w:rsidR="0075160C" w:rsidRPr="00A65BDD">
        <w:rPr>
          <w:szCs w:val="28"/>
        </w:rPr>
        <w:t>)</w:t>
      </w:r>
      <w:r w:rsidR="0075160C" w:rsidRPr="00A65BDD">
        <w:rPr>
          <w:color w:val="000000"/>
          <w:szCs w:val="28"/>
        </w:rPr>
        <w:t xml:space="preserve"> предложение общему собранию акционеров (участников) акционерных обществ (товариществ с ограниченной ответственностью) кандидатуры для избрания в совет директоров (наблюдательный совет) акционерных обществ (товариществ с ограниченной ответственностью) и формирование по согласованию с местным исполнительным органом состава совета директоров (наблюдательного совета) акционерных обществ (товариществ с ограниченной ответственностью), в которых единственным акционером (участником) является государство.</w:t>
      </w:r>
    </w:p>
    <w:p w14:paraId="6D489806" w14:textId="77777777" w:rsidR="007553BC" w:rsidRPr="00A65BDD" w:rsidRDefault="00CB1BB6" w:rsidP="0047185C">
      <w:pPr>
        <w:pStyle w:val="ae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A65BDD">
        <w:rPr>
          <w:rFonts w:ascii="Times New Roman" w:eastAsia="Times New Roman" w:hAnsi="Times New Roman"/>
          <w:color w:val="000000"/>
          <w:sz w:val="28"/>
          <w:szCs w:val="28"/>
          <w:lang w:val="kk-KZ"/>
        </w:rPr>
        <w:t>3</w:t>
      </w:r>
      <w:r w:rsidR="00572343" w:rsidRPr="00A65BDD">
        <w:rPr>
          <w:rFonts w:ascii="Times New Roman" w:eastAsia="Times New Roman" w:hAnsi="Times New Roman"/>
          <w:color w:val="000000"/>
          <w:sz w:val="28"/>
          <w:szCs w:val="28"/>
          <w:lang w:val="kk-KZ"/>
        </w:rPr>
        <w:t>2</w:t>
      </w:r>
      <w:r w:rsidR="007553BC" w:rsidRPr="00A65BDD">
        <w:rPr>
          <w:rFonts w:ascii="Times New Roman" w:eastAsia="Times New Roman" w:hAnsi="Times New Roman"/>
          <w:color w:val="000000"/>
          <w:sz w:val="28"/>
          <w:szCs w:val="28"/>
        </w:rPr>
        <w:t>) обеспечение проведения мероприятий по борьбе с вредными организмами в соответствии с перечнем и порядком, определяемыми Правительством Республики Казахстан;</w:t>
      </w:r>
    </w:p>
    <w:p w14:paraId="14FD1C49" w14:textId="77777777" w:rsidR="007553BC" w:rsidRPr="00A65BDD" w:rsidRDefault="00572343" w:rsidP="0047185C">
      <w:pPr>
        <w:ind w:firstLine="709"/>
        <w:jc w:val="both"/>
        <w:rPr>
          <w:color w:val="000000"/>
          <w:sz w:val="28"/>
          <w:szCs w:val="28"/>
        </w:rPr>
      </w:pPr>
      <w:r w:rsidRPr="00A65BDD">
        <w:rPr>
          <w:color w:val="000000"/>
          <w:sz w:val="28"/>
          <w:szCs w:val="28"/>
          <w:lang w:val="kk-KZ"/>
        </w:rPr>
        <w:lastRenderedPageBreak/>
        <w:t>33</w:t>
      </w:r>
      <w:r w:rsidR="007553BC" w:rsidRPr="00A65BDD">
        <w:rPr>
          <w:color w:val="000000"/>
          <w:sz w:val="28"/>
          <w:szCs w:val="28"/>
          <w:lang w:val="kk-KZ"/>
        </w:rPr>
        <w:t xml:space="preserve">) </w:t>
      </w:r>
      <w:r w:rsidR="007553BC" w:rsidRPr="00A65BDD">
        <w:rPr>
          <w:color w:val="000000"/>
          <w:sz w:val="28"/>
          <w:szCs w:val="28"/>
        </w:rPr>
        <w:t>осуществление государственной технической инспекции в области агропромышленного комплекса;</w:t>
      </w:r>
      <w:r w:rsidR="007553BC" w:rsidRPr="00A65BDD">
        <w:rPr>
          <w:b/>
          <w:caps/>
          <w:color w:val="000000"/>
          <w:sz w:val="28"/>
          <w:szCs w:val="28"/>
          <w:lang w:val="kk-KZ"/>
        </w:rPr>
        <w:t xml:space="preserve"> </w:t>
      </w:r>
    </w:p>
    <w:p w14:paraId="4D32EAF8" w14:textId="77777777" w:rsidR="007553BC" w:rsidRPr="00A65BDD" w:rsidRDefault="00572343" w:rsidP="0047185C">
      <w:pPr>
        <w:pStyle w:val="ae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A65BDD">
        <w:rPr>
          <w:rFonts w:ascii="Times New Roman" w:eastAsia="Times New Roman" w:hAnsi="Times New Roman"/>
          <w:color w:val="000000"/>
          <w:sz w:val="28"/>
          <w:szCs w:val="28"/>
          <w:lang w:val="kk-KZ"/>
        </w:rPr>
        <w:t>34</w:t>
      </w:r>
      <w:r w:rsidR="007553BC" w:rsidRPr="00A65BDD">
        <w:rPr>
          <w:rFonts w:ascii="Times New Roman" w:eastAsia="Times New Roman" w:hAnsi="Times New Roman"/>
          <w:color w:val="000000"/>
          <w:sz w:val="28"/>
          <w:szCs w:val="28"/>
        </w:rPr>
        <w:t>) охрана здоровья населения города от болезней общих для животных и человека;</w:t>
      </w:r>
    </w:p>
    <w:p w14:paraId="356D0CC1" w14:textId="77777777" w:rsidR="007553BC" w:rsidRPr="00A65BDD" w:rsidRDefault="00572343" w:rsidP="0047185C">
      <w:pPr>
        <w:pStyle w:val="ae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A65BDD">
        <w:rPr>
          <w:rFonts w:ascii="Times New Roman" w:eastAsia="Times New Roman" w:hAnsi="Times New Roman"/>
          <w:color w:val="000000"/>
          <w:sz w:val="28"/>
          <w:szCs w:val="28"/>
        </w:rPr>
        <w:t>35</w:t>
      </w:r>
      <w:r w:rsidR="007553BC" w:rsidRPr="00A65BDD">
        <w:rPr>
          <w:rFonts w:ascii="Times New Roman" w:eastAsia="Times New Roman" w:hAnsi="Times New Roman"/>
          <w:color w:val="000000"/>
          <w:sz w:val="28"/>
          <w:szCs w:val="28"/>
        </w:rPr>
        <w:t>) защита животных от болезней и их лечение;</w:t>
      </w:r>
    </w:p>
    <w:p w14:paraId="338F07BA" w14:textId="77777777" w:rsidR="007553BC" w:rsidRPr="00A65BDD" w:rsidRDefault="00572343" w:rsidP="0047185C">
      <w:pPr>
        <w:pStyle w:val="ae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A65BDD">
        <w:rPr>
          <w:rFonts w:ascii="Times New Roman" w:eastAsia="Times New Roman" w:hAnsi="Times New Roman"/>
          <w:color w:val="000000"/>
          <w:sz w:val="28"/>
          <w:szCs w:val="28"/>
        </w:rPr>
        <w:t>36</w:t>
      </w:r>
      <w:r w:rsidR="007553BC" w:rsidRPr="00A65BDD">
        <w:rPr>
          <w:rFonts w:ascii="Times New Roman" w:eastAsia="Times New Roman" w:hAnsi="Times New Roman"/>
          <w:color w:val="000000"/>
          <w:sz w:val="28"/>
          <w:szCs w:val="28"/>
        </w:rPr>
        <w:t>) обеспечение ветеринарно-санитарной безопасности;</w:t>
      </w:r>
    </w:p>
    <w:p w14:paraId="11284C94" w14:textId="77777777" w:rsidR="00F3193E" w:rsidRPr="00A65BDD" w:rsidRDefault="00572343" w:rsidP="0047185C">
      <w:pPr>
        <w:pStyle w:val="ae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val="kk-KZ"/>
        </w:rPr>
      </w:pPr>
      <w:r w:rsidRPr="00A65BDD">
        <w:rPr>
          <w:rFonts w:ascii="Times New Roman" w:eastAsia="Times New Roman" w:hAnsi="Times New Roman"/>
          <w:color w:val="000000"/>
          <w:sz w:val="28"/>
          <w:szCs w:val="28"/>
        </w:rPr>
        <w:t>37</w:t>
      </w:r>
      <w:r w:rsidR="00F3193E" w:rsidRPr="00A65BDD">
        <w:rPr>
          <w:rFonts w:ascii="Times New Roman" w:eastAsia="Times New Roman" w:hAnsi="Times New Roman"/>
          <w:color w:val="000000"/>
          <w:sz w:val="28"/>
          <w:szCs w:val="28"/>
          <w:lang w:val="kk-KZ"/>
        </w:rPr>
        <w:t>) организация проведения противоэпизоотических мероприятий по городу;</w:t>
      </w:r>
    </w:p>
    <w:p w14:paraId="520E93B8" w14:textId="77777777" w:rsidR="00F3193E" w:rsidRPr="00A65BDD" w:rsidRDefault="00572343" w:rsidP="0047185C">
      <w:pPr>
        <w:pStyle w:val="ae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val="kk-KZ"/>
        </w:rPr>
      </w:pPr>
      <w:r w:rsidRPr="00A65BDD">
        <w:rPr>
          <w:rFonts w:ascii="Times New Roman" w:eastAsia="Times New Roman" w:hAnsi="Times New Roman"/>
          <w:color w:val="000000"/>
          <w:sz w:val="28"/>
          <w:szCs w:val="28"/>
          <w:lang w:val="kk-KZ"/>
        </w:rPr>
        <w:t>38</w:t>
      </w:r>
      <w:r w:rsidR="00F3193E" w:rsidRPr="00A65BDD">
        <w:rPr>
          <w:rFonts w:ascii="Times New Roman" w:eastAsia="Times New Roman" w:hAnsi="Times New Roman"/>
          <w:color w:val="000000"/>
          <w:sz w:val="28"/>
          <w:szCs w:val="28"/>
          <w:lang w:val="kk-KZ"/>
        </w:rPr>
        <w:t>) организация проведения отлова и уничтожения бродячих собак кошек, подбор их трупов;</w:t>
      </w:r>
    </w:p>
    <w:p w14:paraId="1445DE67" w14:textId="77777777" w:rsidR="00F3193E" w:rsidRPr="00A65BDD" w:rsidRDefault="00572343" w:rsidP="0047185C">
      <w:pPr>
        <w:pStyle w:val="ae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val="kk-KZ"/>
        </w:rPr>
      </w:pPr>
      <w:r w:rsidRPr="00A65BDD">
        <w:rPr>
          <w:rFonts w:ascii="Times New Roman" w:eastAsia="Times New Roman" w:hAnsi="Times New Roman"/>
          <w:color w:val="000000"/>
          <w:sz w:val="28"/>
          <w:szCs w:val="28"/>
          <w:lang w:val="kk-KZ"/>
        </w:rPr>
        <w:t>39</w:t>
      </w:r>
      <w:r w:rsidR="00F3193E" w:rsidRPr="00A65BDD">
        <w:rPr>
          <w:rFonts w:ascii="Times New Roman" w:eastAsia="Times New Roman" w:hAnsi="Times New Roman"/>
          <w:color w:val="000000"/>
          <w:sz w:val="28"/>
          <w:szCs w:val="28"/>
          <w:lang w:val="kk-KZ"/>
        </w:rPr>
        <w:t>) организация содержания скотомогильников;</w:t>
      </w:r>
    </w:p>
    <w:p w14:paraId="5771BFC0" w14:textId="77777777" w:rsidR="00F3193E" w:rsidRPr="00A65BDD" w:rsidRDefault="00572343" w:rsidP="0047185C">
      <w:pPr>
        <w:pStyle w:val="ae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val="kk-KZ"/>
        </w:rPr>
      </w:pPr>
      <w:r w:rsidRPr="00A65BDD">
        <w:rPr>
          <w:rFonts w:ascii="Times New Roman" w:eastAsia="Times New Roman" w:hAnsi="Times New Roman"/>
          <w:color w:val="000000"/>
          <w:sz w:val="28"/>
          <w:szCs w:val="28"/>
          <w:lang w:val="kk-KZ"/>
        </w:rPr>
        <w:t>40</w:t>
      </w:r>
      <w:r w:rsidR="00F3193E" w:rsidRPr="00A65BDD">
        <w:rPr>
          <w:rFonts w:ascii="Times New Roman" w:eastAsia="Times New Roman" w:hAnsi="Times New Roman"/>
          <w:color w:val="000000"/>
          <w:sz w:val="28"/>
          <w:szCs w:val="28"/>
          <w:lang w:val="kk-KZ"/>
        </w:rPr>
        <w:t>) организация проведения идентификации сельскохозяйственных и домашних животных;</w:t>
      </w:r>
    </w:p>
    <w:p w14:paraId="41D61AA4" w14:textId="77777777" w:rsidR="007553BC" w:rsidRPr="00A65BDD" w:rsidRDefault="00572343" w:rsidP="0047185C">
      <w:pPr>
        <w:pStyle w:val="ae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A65BDD">
        <w:rPr>
          <w:rFonts w:ascii="Times New Roman" w:eastAsia="Times New Roman" w:hAnsi="Times New Roman"/>
          <w:color w:val="000000"/>
          <w:sz w:val="28"/>
          <w:szCs w:val="28"/>
        </w:rPr>
        <w:t>41</w:t>
      </w:r>
      <w:r w:rsidR="00F3193E" w:rsidRPr="00A65BDD">
        <w:rPr>
          <w:rFonts w:ascii="Times New Roman" w:eastAsia="Times New Roman" w:hAnsi="Times New Roman"/>
          <w:color w:val="000000"/>
          <w:sz w:val="28"/>
          <w:szCs w:val="28"/>
        </w:rPr>
        <w:t>)</w:t>
      </w:r>
      <w:r w:rsidR="007553BC" w:rsidRPr="00A65BDD">
        <w:rPr>
          <w:rFonts w:ascii="Times New Roman" w:eastAsia="Times New Roman" w:hAnsi="Times New Roman"/>
          <w:color w:val="000000"/>
          <w:sz w:val="28"/>
          <w:szCs w:val="28"/>
        </w:rPr>
        <w:t xml:space="preserve"> охрана территории города от заноса и распространения заразных и экзотических болезней животных из других регионов;</w:t>
      </w:r>
    </w:p>
    <w:p w14:paraId="4DC8E303" w14:textId="77777777" w:rsidR="007553BC" w:rsidRPr="00A65BDD" w:rsidRDefault="00572343" w:rsidP="0047185C">
      <w:pPr>
        <w:pStyle w:val="ae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A65BDD">
        <w:rPr>
          <w:rFonts w:ascii="Times New Roman" w:eastAsia="Times New Roman" w:hAnsi="Times New Roman"/>
          <w:color w:val="000000"/>
          <w:sz w:val="28"/>
          <w:szCs w:val="28"/>
        </w:rPr>
        <w:t>42</w:t>
      </w:r>
      <w:r w:rsidR="007553BC" w:rsidRPr="00A65BDD">
        <w:rPr>
          <w:rFonts w:ascii="Times New Roman" w:eastAsia="Times New Roman" w:hAnsi="Times New Roman"/>
          <w:color w:val="000000"/>
          <w:sz w:val="28"/>
          <w:szCs w:val="28"/>
        </w:rPr>
        <w:t>) внесение предложений акиму о наложении и снятии карантина либо ограничительных мероприятий;</w:t>
      </w:r>
    </w:p>
    <w:p w14:paraId="2EB9D756" w14:textId="77777777" w:rsidR="00860344" w:rsidRPr="00A65BDD" w:rsidRDefault="00572343" w:rsidP="0047185C">
      <w:pPr>
        <w:widowControl w:val="0"/>
        <w:ind w:firstLine="709"/>
        <w:contextualSpacing/>
        <w:jc w:val="both"/>
        <w:rPr>
          <w:color w:val="000000"/>
          <w:sz w:val="28"/>
          <w:szCs w:val="28"/>
        </w:rPr>
      </w:pPr>
      <w:r w:rsidRPr="00A65BDD">
        <w:rPr>
          <w:color w:val="000000"/>
          <w:sz w:val="28"/>
          <w:szCs w:val="28"/>
          <w:lang w:val="kk-KZ"/>
        </w:rPr>
        <w:t>43</w:t>
      </w:r>
      <w:r w:rsidR="007553BC" w:rsidRPr="00A65BDD">
        <w:rPr>
          <w:color w:val="000000"/>
          <w:sz w:val="28"/>
          <w:szCs w:val="28"/>
        </w:rPr>
        <w:t>) разработка и утверждение правил содержания сельскохозяйственных (установление границ санитарных зон) и домашних животных, правил отлова и уничтожения бродячих животных</w:t>
      </w:r>
      <w:r w:rsidR="00447D46" w:rsidRPr="00A65BDD">
        <w:rPr>
          <w:color w:val="000000"/>
          <w:sz w:val="28"/>
          <w:szCs w:val="28"/>
        </w:rPr>
        <w:t>.</w:t>
      </w:r>
      <w:r w:rsidR="00860344" w:rsidRPr="00A65BDD">
        <w:rPr>
          <w:color w:val="000000"/>
          <w:sz w:val="28"/>
          <w:szCs w:val="28"/>
        </w:rPr>
        <w:t xml:space="preserve"> </w:t>
      </w:r>
    </w:p>
    <w:p w14:paraId="2A86D1A4" w14:textId="77777777" w:rsidR="00860344" w:rsidRPr="00A65BDD" w:rsidRDefault="00DB4C63" w:rsidP="0047185C">
      <w:pPr>
        <w:pStyle w:val="ac"/>
        <w:keepNext/>
        <w:keepLines/>
        <w:ind w:firstLine="709"/>
        <w:contextualSpacing/>
        <w:rPr>
          <w:color w:val="000000"/>
          <w:szCs w:val="28"/>
        </w:rPr>
      </w:pPr>
      <w:r w:rsidRPr="00A65BDD">
        <w:rPr>
          <w:color w:val="000000"/>
          <w:szCs w:val="28"/>
          <w:lang w:val="ru-RU"/>
        </w:rPr>
        <w:t>44</w:t>
      </w:r>
      <w:r w:rsidR="00860344" w:rsidRPr="00A65BDD">
        <w:rPr>
          <w:color w:val="000000"/>
          <w:szCs w:val="28"/>
          <w:lang w:val="ru-RU"/>
        </w:rPr>
        <w:t>)</w:t>
      </w:r>
      <w:r w:rsidR="00860344" w:rsidRPr="00A65BDD">
        <w:rPr>
          <w:color w:val="000000"/>
          <w:szCs w:val="28"/>
        </w:rPr>
        <w:t xml:space="preserve"> разработка проектов нормативных правовых актов по вопросам, вх</w:t>
      </w:r>
      <w:r w:rsidR="00860344" w:rsidRPr="00A65BDD">
        <w:rPr>
          <w:color w:val="000000"/>
          <w:szCs w:val="28"/>
        </w:rPr>
        <w:t>о</w:t>
      </w:r>
      <w:r w:rsidR="00860344" w:rsidRPr="00A65BDD">
        <w:rPr>
          <w:color w:val="000000"/>
          <w:szCs w:val="28"/>
        </w:rPr>
        <w:t>дящим в компетенцию Управлени</w:t>
      </w:r>
      <w:r w:rsidR="006A5259" w:rsidRPr="00A65BDD">
        <w:rPr>
          <w:color w:val="000000"/>
          <w:szCs w:val="28"/>
          <w:lang w:val="ru-RU"/>
        </w:rPr>
        <w:t>я</w:t>
      </w:r>
      <w:r w:rsidR="00860344" w:rsidRPr="00A65BDD">
        <w:rPr>
          <w:color w:val="000000"/>
          <w:szCs w:val="28"/>
        </w:rPr>
        <w:t>;</w:t>
      </w:r>
    </w:p>
    <w:p w14:paraId="11253A6D" w14:textId="77777777" w:rsidR="007500E1" w:rsidRPr="00A65BDD" w:rsidRDefault="00DB4C63" w:rsidP="0047185C">
      <w:pPr>
        <w:pStyle w:val="ac"/>
        <w:widowControl w:val="0"/>
        <w:ind w:firstLine="709"/>
        <w:contextualSpacing/>
        <w:rPr>
          <w:color w:val="000000"/>
          <w:szCs w:val="28"/>
          <w:shd w:val="clear" w:color="auto" w:fill="FFFFFF"/>
          <w:lang w:val="ru-RU"/>
        </w:rPr>
      </w:pPr>
      <w:r w:rsidRPr="00A65BDD">
        <w:rPr>
          <w:color w:val="000000"/>
          <w:szCs w:val="28"/>
          <w:lang w:val="ru-RU"/>
        </w:rPr>
        <w:t>45</w:t>
      </w:r>
      <w:r w:rsidR="007500E1" w:rsidRPr="00A65BDD">
        <w:rPr>
          <w:color w:val="000000"/>
          <w:szCs w:val="28"/>
          <w:lang w:val="ru-RU"/>
        </w:rPr>
        <w:t xml:space="preserve">) </w:t>
      </w:r>
      <w:r w:rsidR="007500E1" w:rsidRPr="00A65BDD">
        <w:rPr>
          <w:color w:val="000000"/>
          <w:szCs w:val="28"/>
        </w:rPr>
        <w:t>участие</w:t>
      </w:r>
      <w:r w:rsidR="001A5FDD" w:rsidRPr="00A65BDD">
        <w:rPr>
          <w:color w:val="000000"/>
          <w:szCs w:val="28"/>
          <w:lang w:val="ru-RU"/>
        </w:rPr>
        <w:t xml:space="preserve"> </w:t>
      </w:r>
      <w:r w:rsidR="001A5FDD" w:rsidRPr="00A65BDD">
        <w:rPr>
          <w:color w:val="000000"/>
          <w:szCs w:val="28"/>
        </w:rPr>
        <w:t>Управления</w:t>
      </w:r>
      <w:r w:rsidR="00783769" w:rsidRPr="00A65BDD">
        <w:rPr>
          <w:color w:val="000000"/>
          <w:szCs w:val="28"/>
        </w:rPr>
        <w:t xml:space="preserve"> </w:t>
      </w:r>
      <w:r w:rsidR="007500E1" w:rsidRPr="00A65BDD">
        <w:rPr>
          <w:color w:val="000000"/>
          <w:szCs w:val="28"/>
        </w:rPr>
        <w:t>во взаимодействии предпринимателей с уполномоченными органами</w:t>
      </w:r>
      <w:r w:rsidR="00783769" w:rsidRPr="00A65BDD">
        <w:rPr>
          <w:color w:val="000000"/>
          <w:szCs w:val="28"/>
          <w:lang w:val="ru-RU"/>
        </w:rPr>
        <w:t>;</w:t>
      </w:r>
      <w:r w:rsidR="007500E1" w:rsidRPr="00A65BDD">
        <w:rPr>
          <w:color w:val="000000"/>
          <w:szCs w:val="28"/>
          <w:shd w:val="clear" w:color="auto" w:fill="FFFFFF"/>
          <w:lang w:val="ru-RU"/>
        </w:rPr>
        <w:t xml:space="preserve"> </w:t>
      </w:r>
    </w:p>
    <w:p w14:paraId="5C3F23C4" w14:textId="77777777" w:rsidR="007500E1" w:rsidRPr="00A65BDD" w:rsidRDefault="00DB4C63" w:rsidP="0047185C">
      <w:pPr>
        <w:pStyle w:val="ac"/>
        <w:widowControl w:val="0"/>
        <w:ind w:firstLine="709"/>
        <w:contextualSpacing/>
        <w:rPr>
          <w:color w:val="000000"/>
          <w:szCs w:val="28"/>
          <w:shd w:val="clear" w:color="auto" w:fill="FFFFFF"/>
          <w:lang w:val="kk-KZ"/>
        </w:rPr>
      </w:pPr>
      <w:r w:rsidRPr="00A65BDD">
        <w:rPr>
          <w:szCs w:val="28"/>
          <w:shd w:val="clear" w:color="auto" w:fill="FFFFFF"/>
          <w:lang w:val="ru-RU"/>
        </w:rPr>
        <w:t>46</w:t>
      </w:r>
      <w:r w:rsidR="007500E1" w:rsidRPr="00A65BDD">
        <w:rPr>
          <w:szCs w:val="28"/>
          <w:shd w:val="clear" w:color="auto" w:fill="FFFFFF"/>
          <w:lang w:val="ru-RU"/>
        </w:rPr>
        <w:t>)</w:t>
      </w:r>
      <w:r w:rsidR="007500E1" w:rsidRPr="00A65BDD">
        <w:rPr>
          <w:szCs w:val="28"/>
          <w:shd w:val="clear" w:color="auto" w:fill="FFFFFF"/>
        </w:rPr>
        <w:t xml:space="preserve"> </w:t>
      </w:r>
      <w:r w:rsidR="007500E1" w:rsidRPr="00A65BDD">
        <w:rPr>
          <w:szCs w:val="28"/>
          <w:shd w:val="clear" w:color="auto" w:fill="FFFFFF"/>
          <w:lang w:val="ru-RU"/>
        </w:rPr>
        <w:t>оказание п</w:t>
      </w:r>
      <w:proofErr w:type="spellStart"/>
      <w:r w:rsidR="007500E1" w:rsidRPr="00A65BDD">
        <w:rPr>
          <w:szCs w:val="28"/>
          <w:shd w:val="clear" w:color="auto" w:fill="FFFFFF"/>
        </w:rPr>
        <w:t>оддержк</w:t>
      </w:r>
      <w:r w:rsidR="007500E1" w:rsidRPr="00A65BDD">
        <w:rPr>
          <w:szCs w:val="28"/>
          <w:shd w:val="clear" w:color="auto" w:fill="FFFFFF"/>
          <w:lang w:val="ru-RU"/>
        </w:rPr>
        <w:t>и</w:t>
      </w:r>
      <w:proofErr w:type="spellEnd"/>
      <w:r w:rsidR="007500E1" w:rsidRPr="00A65BDD">
        <w:rPr>
          <w:szCs w:val="28"/>
          <w:shd w:val="clear" w:color="auto" w:fill="FFFFFF"/>
        </w:rPr>
        <w:t xml:space="preserve"> женщин</w:t>
      </w:r>
      <w:r w:rsidR="007500E1" w:rsidRPr="00A65BDD">
        <w:rPr>
          <w:szCs w:val="28"/>
          <w:shd w:val="clear" w:color="auto" w:fill="FFFFFF"/>
          <w:lang w:val="ru-RU"/>
        </w:rPr>
        <w:t>ам</w:t>
      </w:r>
      <w:r w:rsidR="007500E1" w:rsidRPr="00A65BDD">
        <w:rPr>
          <w:szCs w:val="28"/>
          <w:shd w:val="clear" w:color="auto" w:fill="FFFFFF"/>
        </w:rPr>
        <w:t xml:space="preserve"> в сферах менеджмента и предпринимательства</w:t>
      </w:r>
      <w:r w:rsidR="003B5E48" w:rsidRPr="00A65BDD">
        <w:rPr>
          <w:color w:val="000000"/>
          <w:szCs w:val="28"/>
          <w:lang w:val="kk-KZ"/>
        </w:rPr>
        <w:t>;</w:t>
      </w:r>
    </w:p>
    <w:p w14:paraId="7D4BEA92" w14:textId="77777777" w:rsidR="007500E1" w:rsidRPr="00A65BDD" w:rsidRDefault="00DB4C63" w:rsidP="0047185C">
      <w:pPr>
        <w:pStyle w:val="ac"/>
        <w:widowControl w:val="0"/>
        <w:ind w:firstLine="709"/>
        <w:contextualSpacing/>
        <w:rPr>
          <w:szCs w:val="28"/>
          <w:shd w:val="clear" w:color="auto" w:fill="FFFFFF"/>
          <w:lang w:val="ru-RU"/>
        </w:rPr>
      </w:pPr>
      <w:r w:rsidRPr="00A65BDD">
        <w:rPr>
          <w:szCs w:val="28"/>
          <w:shd w:val="clear" w:color="auto" w:fill="FFFFFF"/>
          <w:lang w:val="ru-RU"/>
        </w:rPr>
        <w:t>47</w:t>
      </w:r>
      <w:r w:rsidR="007500E1" w:rsidRPr="00A65BDD">
        <w:rPr>
          <w:szCs w:val="28"/>
          <w:shd w:val="clear" w:color="auto" w:fill="FFFFFF"/>
          <w:lang w:val="ru-RU"/>
        </w:rPr>
        <w:t xml:space="preserve">) </w:t>
      </w:r>
      <w:r w:rsidR="007500E1" w:rsidRPr="00A65BDD">
        <w:rPr>
          <w:szCs w:val="28"/>
          <w:shd w:val="clear" w:color="auto" w:fill="FFFFFF"/>
        </w:rPr>
        <w:t xml:space="preserve">оказание содействия в организации </w:t>
      </w:r>
      <w:r w:rsidR="007500E1" w:rsidRPr="00A65BDD">
        <w:rPr>
          <w:szCs w:val="28"/>
          <w:shd w:val="clear" w:color="auto" w:fill="FFFFFF"/>
          <w:lang w:val="ru-RU"/>
        </w:rPr>
        <w:t xml:space="preserve">и проведение </w:t>
      </w:r>
      <w:r w:rsidR="007500E1" w:rsidRPr="00A65BDD">
        <w:rPr>
          <w:szCs w:val="28"/>
          <w:shd w:val="clear" w:color="auto" w:fill="FFFFFF"/>
        </w:rPr>
        <w:t>мероприятий (форумы, выставки, семинары, совещания</w:t>
      </w:r>
      <w:r w:rsidR="007500E1" w:rsidRPr="00A65BDD">
        <w:rPr>
          <w:szCs w:val="28"/>
          <w:shd w:val="clear" w:color="auto" w:fill="FFFFFF"/>
          <w:lang w:val="ru-RU"/>
        </w:rPr>
        <w:t xml:space="preserve"> и пр.</w:t>
      </w:r>
      <w:r w:rsidR="007500E1" w:rsidRPr="00A65BDD">
        <w:rPr>
          <w:szCs w:val="28"/>
          <w:shd w:val="clear" w:color="auto" w:fill="FFFFFF"/>
        </w:rPr>
        <w:t>)</w:t>
      </w:r>
      <w:r w:rsidR="007500E1" w:rsidRPr="00A65BDD">
        <w:rPr>
          <w:szCs w:val="28"/>
          <w:shd w:val="clear" w:color="auto" w:fill="FFFFFF"/>
          <w:lang w:val="ru-RU"/>
        </w:rPr>
        <w:t>;</w:t>
      </w:r>
    </w:p>
    <w:p w14:paraId="6472D11B" w14:textId="77777777" w:rsidR="0075160C" w:rsidRPr="00A65BDD" w:rsidRDefault="002352FD" w:rsidP="0075160C">
      <w:pPr>
        <w:widowControl w:val="0"/>
        <w:ind w:firstLine="709"/>
        <w:contextualSpacing/>
        <w:jc w:val="both"/>
        <w:rPr>
          <w:sz w:val="28"/>
          <w:szCs w:val="28"/>
        </w:rPr>
      </w:pPr>
      <w:r w:rsidRPr="002352FD">
        <w:rPr>
          <w:sz w:val="28"/>
          <w:szCs w:val="28"/>
        </w:rPr>
        <w:t>48</w:t>
      </w:r>
      <w:r w:rsidR="0075160C" w:rsidRPr="00A65BDD">
        <w:rPr>
          <w:sz w:val="28"/>
          <w:szCs w:val="28"/>
        </w:rPr>
        <w:t>) в соответствии с Кодексом об административных правонарушениях осуществление производства по делам об административных правонаруш</w:t>
      </w:r>
      <w:r w:rsidR="0075160C" w:rsidRPr="00A65BDD">
        <w:rPr>
          <w:sz w:val="28"/>
          <w:szCs w:val="28"/>
        </w:rPr>
        <w:t>е</w:t>
      </w:r>
      <w:r w:rsidR="0075160C" w:rsidRPr="00A65BDD">
        <w:rPr>
          <w:sz w:val="28"/>
          <w:szCs w:val="28"/>
        </w:rPr>
        <w:t>ниях;</w:t>
      </w:r>
    </w:p>
    <w:p w14:paraId="23CCF292" w14:textId="77777777" w:rsidR="00BE2539" w:rsidRPr="00A65BDD" w:rsidRDefault="002352FD" w:rsidP="00BE2539">
      <w:pPr>
        <w:widowControl w:val="0"/>
        <w:ind w:firstLine="709"/>
        <w:contextualSpacing/>
        <w:jc w:val="both"/>
        <w:rPr>
          <w:color w:val="000000"/>
          <w:sz w:val="28"/>
          <w:szCs w:val="28"/>
        </w:rPr>
      </w:pPr>
      <w:r w:rsidRPr="002352FD">
        <w:rPr>
          <w:color w:val="000000"/>
          <w:sz w:val="28"/>
          <w:szCs w:val="28"/>
        </w:rPr>
        <w:t>49</w:t>
      </w:r>
      <w:r w:rsidR="00BE2539" w:rsidRPr="00A65BDD">
        <w:rPr>
          <w:color w:val="000000"/>
          <w:sz w:val="28"/>
          <w:szCs w:val="28"/>
        </w:rPr>
        <w:t xml:space="preserve">) </w:t>
      </w:r>
      <w:r w:rsidR="00BE2539" w:rsidRPr="00A65BDD">
        <w:rPr>
          <w:snapToGrid w:val="0"/>
          <w:color w:val="000000"/>
          <w:sz w:val="28"/>
          <w:szCs w:val="28"/>
        </w:rPr>
        <w:t xml:space="preserve">оказание государственных услуг на принципах открытости и подотчетности для повышения удовлетворенности </w:t>
      </w:r>
      <w:proofErr w:type="spellStart"/>
      <w:r w:rsidR="00BE2539" w:rsidRPr="00A65BDD">
        <w:rPr>
          <w:snapToGrid w:val="0"/>
          <w:color w:val="000000"/>
          <w:sz w:val="28"/>
          <w:szCs w:val="28"/>
        </w:rPr>
        <w:t>услугополучателей</w:t>
      </w:r>
      <w:proofErr w:type="spellEnd"/>
      <w:r w:rsidR="00BE2539" w:rsidRPr="00A65BDD">
        <w:rPr>
          <w:color w:val="000000"/>
          <w:sz w:val="28"/>
          <w:szCs w:val="28"/>
        </w:rPr>
        <w:t>;</w:t>
      </w:r>
    </w:p>
    <w:p w14:paraId="088284E3" w14:textId="77777777" w:rsidR="00BE2539" w:rsidRPr="00A65BDD" w:rsidRDefault="00DB4C63" w:rsidP="00BE2539">
      <w:pPr>
        <w:pStyle w:val="ac"/>
        <w:widowControl w:val="0"/>
        <w:ind w:firstLine="709"/>
        <w:contextualSpacing/>
        <w:rPr>
          <w:szCs w:val="28"/>
          <w:lang w:val="ru-RU"/>
        </w:rPr>
      </w:pPr>
      <w:r w:rsidRPr="00A65BDD">
        <w:rPr>
          <w:color w:val="000000"/>
          <w:szCs w:val="28"/>
          <w:lang w:val="ru-RU"/>
        </w:rPr>
        <w:t>5</w:t>
      </w:r>
      <w:r w:rsidR="002352FD" w:rsidRPr="002352FD">
        <w:rPr>
          <w:color w:val="000000"/>
          <w:szCs w:val="28"/>
          <w:lang w:val="ru-RU"/>
        </w:rPr>
        <w:t>0</w:t>
      </w:r>
      <w:r w:rsidR="00BE2539" w:rsidRPr="00A65BDD">
        <w:rPr>
          <w:color w:val="000000"/>
          <w:szCs w:val="28"/>
        </w:rPr>
        <w:t xml:space="preserve">) Цифровизация бизнес-процессов для повышения эффективности деятельности, а также качества, </w:t>
      </w:r>
      <w:proofErr w:type="gramStart"/>
      <w:r w:rsidR="00BE2539" w:rsidRPr="00A65BDD">
        <w:rPr>
          <w:color w:val="000000"/>
          <w:szCs w:val="28"/>
        </w:rPr>
        <w:t>прозрачности ,</w:t>
      </w:r>
      <w:proofErr w:type="gramEnd"/>
      <w:r w:rsidR="00BE2539" w:rsidRPr="00A65BDD">
        <w:rPr>
          <w:color w:val="000000"/>
          <w:szCs w:val="28"/>
        </w:rPr>
        <w:t xml:space="preserve"> оперативности и доступности государственных услуг.</w:t>
      </w:r>
      <w:r w:rsidR="00BE2539" w:rsidRPr="00A65BDD">
        <w:rPr>
          <w:szCs w:val="28"/>
          <w:lang w:val="ru-RU"/>
        </w:rPr>
        <w:t xml:space="preserve"> </w:t>
      </w:r>
    </w:p>
    <w:p w14:paraId="1230B4A3" w14:textId="77777777" w:rsidR="00BE2539" w:rsidRPr="00A65BDD" w:rsidRDefault="00BE2539" w:rsidP="00BE2539">
      <w:pPr>
        <w:pStyle w:val="ac"/>
        <w:widowControl w:val="0"/>
        <w:ind w:firstLine="709"/>
        <w:contextualSpacing/>
        <w:rPr>
          <w:color w:val="333333"/>
          <w:szCs w:val="28"/>
          <w:shd w:val="clear" w:color="auto" w:fill="FFFFFF"/>
          <w:lang w:val="ru-RU"/>
        </w:rPr>
      </w:pPr>
      <w:r w:rsidRPr="00A65BDD">
        <w:rPr>
          <w:szCs w:val="28"/>
          <w:lang w:val="ru-RU"/>
        </w:rPr>
        <w:t>5</w:t>
      </w:r>
      <w:r w:rsidR="002352FD" w:rsidRPr="002352FD">
        <w:rPr>
          <w:szCs w:val="28"/>
          <w:lang w:val="ru-RU"/>
        </w:rPr>
        <w:t>1</w:t>
      </w:r>
      <w:r w:rsidRPr="00A65BDD">
        <w:rPr>
          <w:szCs w:val="28"/>
        </w:rPr>
        <w:t>) осуществление оценки эффективности деятельности сотрудников</w:t>
      </w:r>
      <w:r w:rsidR="002E5E3F" w:rsidRPr="00A65BDD">
        <w:rPr>
          <w:szCs w:val="28"/>
          <w:lang w:val="kk-KZ"/>
        </w:rPr>
        <w:t xml:space="preserve"> </w:t>
      </w:r>
      <w:r w:rsidRPr="00A65BDD">
        <w:rPr>
          <w:szCs w:val="28"/>
        </w:rPr>
        <w:t>Управлени</w:t>
      </w:r>
      <w:r w:rsidR="002E5E3F" w:rsidRPr="00A65BDD">
        <w:rPr>
          <w:szCs w:val="28"/>
          <w:lang w:val="kk-KZ"/>
        </w:rPr>
        <w:t>я</w:t>
      </w:r>
      <w:r w:rsidRPr="00A65BDD">
        <w:rPr>
          <w:szCs w:val="28"/>
        </w:rPr>
        <w:t>;</w:t>
      </w:r>
      <w:r w:rsidRPr="00A65BDD">
        <w:rPr>
          <w:color w:val="333333"/>
          <w:szCs w:val="28"/>
          <w:shd w:val="clear" w:color="auto" w:fill="FFFFFF"/>
          <w:lang w:val="ru-RU"/>
        </w:rPr>
        <w:t xml:space="preserve"> </w:t>
      </w:r>
    </w:p>
    <w:p w14:paraId="718E7F38" w14:textId="77777777" w:rsidR="00D45808" w:rsidRPr="00A65BDD" w:rsidRDefault="00216F55" w:rsidP="0047185C">
      <w:pPr>
        <w:pStyle w:val="ac"/>
        <w:widowControl w:val="0"/>
        <w:ind w:firstLine="709"/>
        <w:contextualSpacing/>
        <w:rPr>
          <w:color w:val="000000"/>
          <w:szCs w:val="28"/>
        </w:rPr>
      </w:pPr>
      <w:r w:rsidRPr="00A65BDD">
        <w:rPr>
          <w:color w:val="000000"/>
          <w:szCs w:val="28"/>
          <w:lang w:val="kk-KZ"/>
        </w:rPr>
        <w:t>5</w:t>
      </w:r>
      <w:r w:rsidR="002352FD" w:rsidRPr="002352FD">
        <w:rPr>
          <w:color w:val="000000"/>
          <w:szCs w:val="28"/>
          <w:lang w:val="ru-RU"/>
        </w:rPr>
        <w:t>2</w:t>
      </w:r>
      <w:r w:rsidR="00D45808" w:rsidRPr="00A65BDD">
        <w:rPr>
          <w:color w:val="000000"/>
          <w:szCs w:val="28"/>
        </w:rPr>
        <w:t xml:space="preserve">) рассмотрение поступающих документов, обращений физических и юридических лиц по вопросам, </w:t>
      </w:r>
      <w:proofErr w:type="spellStart"/>
      <w:r w:rsidR="00D45808" w:rsidRPr="00A65BDD">
        <w:rPr>
          <w:color w:val="000000"/>
          <w:szCs w:val="28"/>
        </w:rPr>
        <w:t>касающи</w:t>
      </w:r>
      <w:r w:rsidR="00D45808" w:rsidRPr="00A65BDD">
        <w:rPr>
          <w:color w:val="000000"/>
          <w:szCs w:val="28"/>
          <w:lang w:val="kk-KZ"/>
        </w:rPr>
        <w:t>х</w:t>
      </w:r>
      <w:r w:rsidR="00D45808" w:rsidRPr="00A65BDD">
        <w:rPr>
          <w:color w:val="000000"/>
          <w:szCs w:val="28"/>
        </w:rPr>
        <w:t>ся</w:t>
      </w:r>
      <w:proofErr w:type="spellEnd"/>
      <w:r w:rsidR="00D45808" w:rsidRPr="00A65BDD">
        <w:rPr>
          <w:color w:val="000000"/>
          <w:szCs w:val="28"/>
        </w:rPr>
        <w:t xml:space="preserve"> компетенции </w:t>
      </w:r>
      <w:r w:rsidR="00396129" w:rsidRPr="00A65BDD">
        <w:rPr>
          <w:szCs w:val="28"/>
        </w:rPr>
        <w:t>Управлени</w:t>
      </w:r>
      <w:r w:rsidR="001A5FDD" w:rsidRPr="00A65BDD">
        <w:rPr>
          <w:szCs w:val="28"/>
          <w:lang w:val="ru-RU"/>
        </w:rPr>
        <w:t>я</w:t>
      </w:r>
      <w:r w:rsidR="00D45808" w:rsidRPr="00A65BDD">
        <w:rPr>
          <w:color w:val="000000"/>
          <w:szCs w:val="28"/>
        </w:rPr>
        <w:t>, подготовка по ним соответствующих ответов, информаци</w:t>
      </w:r>
      <w:r w:rsidR="00396129" w:rsidRPr="00A65BDD">
        <w:rPr>
          <w:color w:val="000000"/>
          <w:szCs w:val="28"/>
          <w:lang w:val="ru-RU"/>
        </w:rPr>
        <w:t>й</w:t>
      </w:r>
      <w:r w:rsidR="00D45808" w:rsidRPr="00A65BDD">
        <w:rPr>
          <w:color w:val="000000"/>
          <w:szCs w:val="28"/>
        </w:rPr>
        <w:t xml:space="preserve"> и аналитических материалов;</w:t>
      </w:r>
    </w:p>
    <w:p w14:paraId="02B3756B" w14:textId="77777777" w:rsidR="00B3406A" w:rsidRPr="00A65BDD" w:rsidRDefault="00623F9B" w:rsidP="0047185C">
      <w:pPr>
        <w:pStyle w:val="ac"/>
        <w:widowControl w:val="0"/>
        <w:ind w:firstLine="709"/>
        <w:contextualSpacing/>
        <w:rPr>
          <w:i/>
          <w:sz w:val="24"/>
          <w:szCs w:val="24"/>
          <w:lang w:val="ru-RU"/>
        </w:rPr>
      </w:pPr>
      <w:r w:rsidRPr="00A65BDD">
        <w:rPr>
          <w:szCs w:val="28"/>
          <w:lang w:val="kk-KZ"/>
        </w:rPr>
        <w:t>5</w:t>
      </w:r>
      <w:r w:rsidR="002352FD" w:rsidRPr="002352FD">
        <w:rPr>
          <w:szCs w:val="28"/>
          <w:lang w:val="ru-RU"/>
        </w:rPr>
        <w:t>3</w:t>
      </w:r>
      <w:r w:rsidR="00B3406A" w:rsidRPr="00A65BDD">
        <w:rPr>
          <w:szCs w:val="28"/>
          <w:lang w:val="kk-KZ"/>
        </w:rPr>
        <w:t xml:space="preserve">) </w:t>
      </w:r>
      <w:r w:rsidR="00B3406A" w:rsidRPr="00A65BDD">
        <w:rPr>
          <w:szCs w:val="28"/>
          <w:lang w:val="ru-RU"/>
        </w:rPr>
        <w:t xml:space="preserve">в пределах своей компетенции осуществляют контроль за оборотом сжиженного нефтяного газа, реализуемого в рамках плана поставки сжиженного нефтяного газа на внутренний рынок Республики Казахстан; </w:t>
      </w:r>
    </w:p>
    <w:p w14:paraId="39AC36E7" w14:textId="77777777" w:rsidR="00B3406A" w:rsidRPr="00A65BDD" w:rsidRDefault="00623F9B" w:rsidP="00B3406A">
      <w:pPr>
        <w:pStyle w:val="ac"/>
        <w:widowControl w:val="0"/>
        <w:ind w:firstLine="709"/>
        <w:contextualSpacing/>
        <w:rPr>
          <w:i/>
          <w:sz w:val="24"/>
          <w:szCs w:val="24"/>
          <w:lang w:val="ru-RU"/>
        </w:rPr>
      </w:pPr>
      <w:r w:rsidRPr="00A65BDD">
        <w:rPr>
          <w:szCs w:val="28"/>
          <w:lang w:val="kk-KZ"/>
        </w:rPr>
        <w:t>5</w:t>
      </w:r>
      <w:r w:rsidR="002352FD" w:rsidRPr="002352FD">
        <w:rPr>
          <w:szCs w:val="28"/>
          <w:lang w:val="ru-RU"/>
        </w:rPr>
        <w:t>4</w:t>
      </w:r>
      <w:r w:rsidRPr="00A65BDD">
        <w:rPr>
          <w:szCs w:val="28"/>
          <w:lang w:val="kk-KZ"/>
        </w:rPr>
        <w:t>)</w:t>
      </w:r>
      <w:r w:rsidR="00B3406A" w:rsidRPr="00A65BDD">
        <w:rPr>
          <w:szCs w:val="24"/>
          <w:lang w:val="ru-RU"/>
        </w:rPr>
        <w:t xml:space="preserve"> </w:t>
      </w:r>
      <w:r w:rsidR="00B3406A" w:rsidRPr="00A65BDD">
        <w:rPr>
          <w:szCs w:val="28"/>
          <w:lang w:val="ru-RU"/>
        </w:rPr>
        <w:t xml:space="preserve">формируют и направляют в уполномоченный орган сводные заявки на </w:t>
      </w:r>
      <w:r w:rsidR="00B3406A" w:rsidRPr="00A65BDD">
        <w:rPr>
          <w:szCs w:val="28"/>
          <w:lang w:val="ru-RU"/>
        </w:rPr>
        <w:lastRenderedPageBreak/>
        <w:t>поставку сжиженного нефтяного газа на территорию города</w:t>
      </w:r>
      <w:r w:rsidR="00055654" w:rsidRPr="00A65BDD">
        <w:rPr>
          <w:szCs w:val="28"/>
          <w:lang w:val="ru-RU"/>
        </w:rPr>
        <w:t xml:space="preserve"> Алматы</w:t>
      </w:r>
      <w:r w:rsidR="00B3406A" w:rsidRPr="00A65BDD">
        <w:rPr>
          <w:i/>
          <w:sz w:val="24"/>
          <w:szCs w:val="24"/>
          <w:lang w:val="ru-RU"/>
        </w:rPr>
        <w:t>;</w:t>
      </w:r>
    </w:p>
    <w:p w14:paraId="1EC31C21" w14:textId="77777777" w:rsidR="00B3406A" w:rsidRPr="00A65BDD" w:rsidRDefault="00623F9B" w:rsidP="00B3406A">
      <w:pPr>
        <w:pStyle w:val="ac"/>
        <w:widowControl w:val="0"/>
        <w:ind w:firstLine="709"/>
        <w:contextualSpacing/>
        <w:rPr>
          <w:i/>
          <w:sz w:val="24"/>
          <w:szCs w:val="24"/>
          <w:lang w:val="ru-RU"/>
        </w:rPr>
      </w:pPr>
      <w:r w:rsidRPr="00A65BDD">
        <w:rPr>
          <w:szCs w:val="24"/>
          <w:lang w:val="ru-RU"/>
        </w:rPr>
        <w:t>5</w:t>
      </w:r>
      <w:r w:rsidR="002352FD" w:rsidRPr="002352FD">
        <w:rPr>
          <w:szCs w:val="24"/>
          <w:lang w:val="ru-RU"/>
        </w:rPr>
        <w:t>5</w:t>
      </w:r>
      <w:r w:rsidR="00B3406A" w:rsidRPr="00A65BDD">
        <w:rPr>
          <w:szCs w:val="24"/>
          <w:lang w:val="ru-RU"/>
        </w:rPr>
        <w:t xml:space="preserve">) </w:t>
      </w:r>
      <w:r w:rsidR="00B3406A" w:rsidRPr="00A65BDD">
        <w:rPr>
          <w:szCs w:val="28"/>
          <w:lang w:val="ru-RU"/>
        </w:rPr>
        <w:t>вносят предложение по созданию комиссии по формированию сводных заявок на поставку сжиженн</w:t>
      </w:r>
      <w:r w:rsidRPr="00A65BDD">
        <w:rPr>
          <w:szCs w:val="28"/>
          <w:lang w:val="ru-RU"/>
        </w:rPr>
        <w:t>ого нефтяного газа;</w:t>
      </w:r>
    </w:p>
    <w:p w14:paraId="3E1AF129" w14:textId="77777777" w:rsidR="00B3406A" w:rsidRPr="00A65BDD" w:rsidRDefault="002352FD" w:rsidP="00B3406A">
      <w:pPr>
        <w:pStyle w:val="ac"/>
        <w:widowControl w:val="0"/>
        <w:ind w:firstLine="709"/>
        <w:contextualSpacing/>
        <w:rPr>
          <w:i/>
          <w:sz w:val="24"/>
          <w:szCs w:val="24"/>
          <w:lang w:val="ru-RU"/>
        </w:rPr>
      </w:pPr>
      <w:r w:rsidRPr="002352FD">
        <w:rPr>
          <w:szCs w:val="24"/>
          <w:lang w:val="ru-RU"/>
        </w:rPr>
        <w:t>56</w:t>
      </w:r>
      <w:r w:rsidR="00B3406A" w:rsidRPr="00A65BDD">
        <w:rPr>
          <w:szCs w:val="24"/>
          <w:lang w:val="ru-RU"/>
        </w:rPr>
        <w:t xml:space="preserve">) </w:t>
      </w:r>
      <w:r w:rsidR="00B3406A" w:rsidRPr="00A65BDD">
        <w:rPr>
          <w:szCs w:val="28"/>
          <w:lang w:val="ru-RU"/>
        </w:rPr>
        <w:t>представляют в уполномоченный орган прогноз потребления сжиженн</w:t>
      </w:r>
      <w:r w:rsidR="00623F9B" w:rsidRPr="00A65BDD">
        <w:rPr>
          <w:szCs w:val="28"/>
          <w:lang w:val="ru-RU"/>
        </w:rPr>
        <w:t>ого нефтяного газа на территорию</w:t>
      </w:r>
      <w:r w:rsidR="00B3406A" w:rsidRPr="00A65BDD">
        <w:rPr>
          <w:szCs w:val="28"/>
          <w:lang w:val="ru-RU"/>
        </w:rPr>
        <w:t xml:space="preserve"> города</w:t>
      </w:r>
      <w:r w:rsidR="00623F9B" w:rsidRPr="00A65BDD">
        <w:rPr>
          <w:szCs w:val="28"/>
          <w:lang w:val="ru-RU"/>
        </w:rPr>
        <w:t xml:space="preserve"> Алматы</w:t>
      </w:r>
      <w:r w:rsidR="00B3406A" w:rsidRPr="00A65BDD">
        <w:rPr>
          <w:i/>
          <w:sz w:val="24"/>
          <w:szCs w:val="24"/>
          <w:lang w:val="ru-RU"/>
        </w:rPr>
        <w:t>;</w:t>
      </w:r>
    </w:p>
    <w:p w14:paraId="2AA27D33" w14:textId="77777777" w:rsidR="00B3406A" w:rsidRPr="00A65BDD" w:rsidRDefault="002352FD" w:rsidP="00B3406A">
      <w:pPr>
        <w:pStyle w:val="ac"/>
        <w:widowControl w:val="0"/>
        <w:ind w:firstLine="709"/>
        <w:contextualSpacing/>
        <w:rPr>
          <w:szCs w:val="28"/>
          <w:lang w:val="ru-RU"/>
        </w:rPr>
      </w:pPr>
      <w:r w:rsidRPr="002352FD">
        <w:rPr>
          <w:szCs w:val="24"/>
          <w:lang w:val="ru-RU"/>
        </w:rPr>
        <w:t>57</w:t>
      </w:r>
      <w:r w:rsidR="00B3406A" w:rsidRPr="00A65BDD">
        <w:rPr>
          <w:szCs w:val="24"/>
          <w:lang w:val="ru-RU"/>
        </w:rPr>
        <w:t xml:space="preserve">) </w:t>
      </w:r>
      <w:r w:rsidR="00B3406A" w:rsidRPr="00A65BDD">
        <w:rPr>
          <w:szCs w:val="28"/>
          <w:lang w:val="ru-RU"/>
        </w:rPr>
        <w:t>представляют в уполномоченный орган сведения по реализации и потреблению сжиженн</w:t>
      </w:r>
      <w:r w:rsidR="00623F9B" w:rsidRPr="00A65BDD">
        <w:rPr>
          <w:szCs w:val="28"/>
          <w:lang w:val="ru-RU"/>
        </w:rPr>
        <w:t>ого нефтяного газа на территорию</w:t>
      </w:r>
      <w:r w:rsidR="00B3406A" w:rsidRPr="00A65BDD">
        <w:rPr>
          <w:szCs w:val="28"/>
          <w:lang w:val="ru-RU"/>
        </w:rPr>
        <w:t xml:space="preserve"> города </w:t>
      </w:r>
      <w:r w:rsidR="00623F9B" w:rsidRPr="00A65BDD">
        <w:rPr>
          <w:szCs w:val="28"/>
          <w:lang w:val="ru-RU"/>
        </w:rPr>
        <w:t>Алматы;</w:t>
      </w:r>
    </w:p>
    <w:p w14:paraId="36A9D60F" w14:textId="77777777" w:rsidR="00B3406A" w:rsidRPr="00A65BDD" w:rsidRDefault="002352FD" w:rsidP="00B3406A">
      <w:pPr>
        <w:pStyle w:val="ac"/>
        <w:widowControl w:val="0"/>
        <w:ind w:firstLine="709"/>
        <w:contextualSpacing/>
        <w:rPr>
          <w:szCs w:val="28"/>
          <w:lang w:val="ru-RU"/>
        </w:rPr>
      </w:pPr>
      <w:r w:rsidRPr="002352FD">
        <w:rPr>
          <w:szCs w:val="28"/>
          <w:lang w:val="ru-RU"/>
        </w:rPr>
        <w:t>58</w:t>
      </w:r>
      <w:r w:rsidR="00B3406A" w:rsidRPr="00A65BDD">
        <w:rPr>
          <w:szCs w:val="28"/>
          <w:lang w:val="ru-RU"/>
        </w:rPr>
        <w:t>) мониторинг деятельности угольных баз;</w:t>
      </w:r>
    </w:p>
    <w:p w14:paraId="2C85D0B2" w14:textId="77777777" w:rsidR="00B3406A" w:rsidRPr="00A65BDD" w:rsidRDefault="002352FD" w:rsidP="00B3406A">
      <w:pPr>
        <w:pStyle w:val="ac"/>
        <w:widowControl w:val="0"/>
        <w:ind w:firstLine="709"/>
        <w:contextualSpacing/>
        <w:rPr>
          <w:szCs w:val="28"/>
          <w:lang w:val="ru-RU"/>
        </w:rPr>
      </w:pPr>
      <w:r w:rsidRPr="002352FD">
        <w:rPr>
          <w:szCs w:val="28"/>
          <w:lang w:val="ru-RU"/>
        </w:rPr>
        <w:t>59</w:t>
      </w:r>
      <w:r w:rsidR="00B3406A" w:rsidRPr="00A65BDD">
        <w:rPr>
          <w:szCs w:val="28"/>
          <w:lang w:val="ru-RU"/>
        </w:rPr>
        <w:t xml:space="preserve">) мониторинг деятельности сетей </w:t>
      </w:r>
      <w:r w:rsidR="00623F9B" w:rsidRPr="00A65BDD">
        <w:rPr>
          <w:szCs w:val="28"/>
          <w:lang w:val="ru-RU"/>
        </w:rPr>
        <w:t>автомобильных заправочных станций</w:t>
      </w:r>
      <w:r w:rsidR="00B3406A" w:rsidRPr="00A65BDD">
        <w:rPr>
          <w:szCs w:val="28"/>
          <w:lang w:val="ru-RU"/>
        </w:rPr>
        <w:t xml:space="preserve"> города и запасов, цен на </w:t>
      </w:r>
      <w:r w:rsidR="00623F9B" w:rsidRPr="00A65BDD">
        <w:rPr>
          <w:szCs w:val="28"/>
          <w:lang w:val="ru-RU"/>
        </w:rPr>
        <w:t>горюче-смазочные материалы</w:t>
      </w:r>
      <w:r w:rsidR="00B3406A" w:rsidRPr="00A65BDD">
        <w:rPr>
          <w:szCs w:val="28"/>
          <w:lang w:val="ru-RU"/>
        </w:rPr>
        <w:t>;</w:t>
      </w:r>
    </w:p>
    <w:p w14:paraId="24A40EF0" w14:textId="77777777" w:rsidR="00B3406A" w:rsidRPr="00A65BDD" w:rsidRDefault="002352FD" w:rsidP="00B3406A">
      <w:pPr>
        <w:pStyle w:val="ac"/>
        <w:widowControl w:val="0"/>
        <w:ind w:firstLine="709"/>
        <w:contextualSpacing/>
        <w:rPr>
          <w:szCs w:val="28"/>
          <w:lang w:val="ru-RU"/>
        </w:rPr>
      </w:pPr>
      <w:r w:rsidRPr="002352FD">
        <w:rPr>
          <w:szCs w:val="28"/>
          <w:lang w:val="ru-RU"/>
        </w:rPr>
        <w:t>60</w:t>
      </w:r>
      <w:r w:rsidR="00623F9B" w:rsidRPr="00A65BDD">
        <w:rPr>
          <w:szCs w:val="28"/>
        </w:rPr>
        <w:t>) осуществление иных функций, возложенных на Управление в соответствии с законодател</w:t>
      </w:r>
      <w:r w:rsidR="00623F9B" w:rsidRPr="00A65BDD">
        <w:rPr>
          <w:szCs w:val="28"/>
        </w:rPr>
        <w:t>ь</w:t>
      </w:r>
      <w:r w:rsidR="00623F9B" w:rsidRPr="00A65BDD">
        <w:rPr>
          <w:szCs w:val="28"/>
        </w:rPr>
        <w:t>ством Республики Казахстан.</w:t>
      </w:r>
    </w:p>
    <w:p w14:paraId="44DDD199" w14:textId="77777777" w:rsidR="006E5675" w:rsidRPr="00A65BDD" w:rsidRDefault="006E5675" w:rsidP="0047185C">
      <w:pPr>
        <w:pStyle w:val="ac"/>
        <w:widowControl w:val="0"/>
        <w:ind w:firstLine="709"/>
        <w:contextualSpacing/>
        <w:jc w:val="center"/>
        <w:rPr>
          <w:b/>
          <w:szCs w:val="28"/>
          <w:lang w:val="ru-RU"/>
        </w:rPr>
      </w:pPr>
    </w:p>
    <w:p w14:paraId="0CBEAE35" w14:textId="77777777" w:rsidR="00846423" w:rsidRPr="00A65BDD" w:rsidRDefault="00846423" w:rsidP="0047185C">
      <w:pPr>
        <w:pStyle w:val="ac"/>
        <w:widowControl w:val="0"/>
        <w:ind w:firstLine="709"/>
        <w:contextualSpacing/>
        <w:jc w:val="center"/>
        <w:rPr>
          <w:b/>
          <w:szCs w:val="28"/>
          <w:lang w:val="ru-RU"/>
        </w:rPr>
      </w:pPr>
    </w:p>
    <w:p w14:paraId="0A2DCFA5" w14:textId="77777777" w:rsidR="001A5FDD" w:rsidRPr="00A65BDD" w:rsidRDefault="00E71729" w:rsidP="0047185C">
      <w:pPr>
        <w:pStyle w:val="ac"/>
        <w:widowControl w:val="0"/>
        <w:ind w:firstLine="709"/>
        <w:contextualSpacing/>
        <w:jc w:val="center"/>
        <w:rPr>
          <w:b/>
          <w:szCs w:val="28"/>
          <w:lang w:val="ru-RU"/>
        </w:rPr>
      </w:pPr>
      <w:r w:rsidRPr="00A65BDD">
        <w:rPr>
          <w:b/>
          <w:szCs w:val="28"/>
        </w:rPr>
        <w:t xml:space="preserve">3. </w:t>
      </w:r>
      <w:r w:rsidR="001A5FDD" w:rsidRPr="00A65BDD">
        <w:rPr>
          <w:b/>
          <w:szCs w:val="28"/>
          <w:lang w:val="ru-RU"/>
        </w:rPr>
        <w:t xml:space="preserve">Статус, полномочия первого руководителя </w:t>
      </w:r>
    </w:p>
    <w:p w14:paraId="1A839CC0" w14:textId="77777777" w:rsidR="00E71729" w:rsidRPr="00A65BDD" w:rsidRDefault="001A5FDD" w:rsidP="0047185C">
      <w:pPr>
        <w:pStyle w:val="ac"/>
        <w:widowControl w:val="0"/>
        <w:ind w:firstLine="709"/>
        <w:contextualSpacing/>
        <w:jc w:val="center"/>
        <w:rPr>
          <w:b/>
          <w:szCs w:val="28"/>
          <w:lang w:val="ru-RU"/>
        </w:rPr>
      </w:pPr>
      <w:r w:rsidRPr="00A65BDD">
        <w:rPr>
          <w:b/>
          <w:szCs w:val="28"/>
          <w:lang w:val="ru-RU"/>
        </w:rPr>
        <w:t>государственного органа</w:t>
      </w:r>
    </w:p>
    <w:p w14:paraId="462120E1" w14:textId="77777777" w:rsidR="00E71729" w:rsidRPr="00A65BDD" w:rsidRDefault="00E71729" w:rsidP="0047185C">
      <w:pPr>
        <w:pStyle w:val="ac"/>
        <w:widowControl w:val="0"/>
        <w:ind w:firstLine="709"/>
        <w:contextualSpacing/>
        <w:jc w:val="center"/>
        <w:rPr>
          <w:szCs w:val="28"/>
        </w:rPr>
      </w:pPr>
    </w:p>
    <w:p w14:paraId="7FF73B3D" w14:textId="77777777" w:rsidR="00E71729" w:rsidRPr="00A65BDD" w:rsidRDefault="00E71729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</w:rPr>
        <w:t>1</w:t>
      </w:r>
      <w:r w:rsidR="004B07E8" w:rsidRPr="00A65BDD">
        <w:rPr>
          <w:szCs w:val="28"/>
          <w:lang w:val="ru-RU"/>
        </w:rPr>
        <w:t>5</w:t>
      </w:r>
      <w:r w:rsidRPr="00A65BDD">
        <w:rPr>
          <w:szCs w:val="28"/>
        </w:rPr>
        <w:t>.</w:t>
      </w:r>
      <w:r w:rsidRPr="00A65BDD">
        <w:rPr>
          <w:szCs w:val="28"/>
        </w:rPr>
        <w:tab/>
        <w:t>Руководство Управление</w:t>
      </w:r>
      <w:r w:rsidR="001A5FDD" w:rsidRPr="00A65BDD">
        <w:rPr>
          <w:szCs w:val="28"/>
          <w:lang w:val="ru-RU"/>
        </w:rPr>
        <w:t>м</w:t>
      </w:r>
      <w:r w:rsidRPr="00A65BDD">
        <w:rPr>
          <w:szCs w:val="28"/>
        </w:rPr>
        <w:t xml:space="preserve"> осуществляется </w:t>
      </w:r>
      <w:r w:rsidR="001A5FDD" w:rsidRPr="00A65BDD">
        <w:rPr>
          <w:szCs w:val="28"/>
          <w:lang w:val="ru-RU"/>
        </w:rPr>
        <w:t xml:space="preserve">первым </w:t>
      </w:r>
      <w:r w:rsidRPr="00A65BDD">
        <w:rPr>
          <w:szCs w:val="28"/>
        </w:rPr>
        <w:t>руководителем, который несет перс</w:t>
      </w:r>
      <w:r w:rsidRPr="00A65BDD">
        <w:rPr>
          <w:szCs w:val="28"/>
        </w:rPr>
        <w:t>о</w:t>
      </w:r>
      <w:r w:rsidRPr="00A65BDD">
        <w:rPr>
          <w:szCs w:val="28"/>
        </w:rPr>
        <w:t>нальную ответственность за выполнение возложенных на</w:t>
      </w:r>
      <w:r w:rsidR="001A5FDD" w:rsidRPr="00A65BDD">
        <w:rPr>
          <w:szCs w:val="28"/>
          <w:lang w:val="ru-RU"/>
        </w:rPr>
        <w:t xml:space="preserve"> У</w:t>
      </w:r>
      <w:r w:rsidR="007C03B5" w:rsidRPr="00A65BDD">
        <w:rPr>
          <w:szCs w:val="28"/>
        </w:rPr>
        <w:t>правление</w:t>
      </w:r>
      <w:r w:rsidRPr="00A65BDD">
        <w:rPr>
          <w:szCs w:val="28"/>
        </w:rPr>
        <w:t xml:space="preserve"> задач и осуществление им своих </w:t>
      </w:r>
      <w:r w:rsidR="001A5FDD" w:rsidRPr="00A65BDD">
        <w:rPr>
          <w:szCs w:val="28"/>
          <w:lang w:val="ru-RU"/>
        </w:rPr>
        <w:t>полномочий</w:t>
      </w:r>
      <w:r w:rsidRPr="00A65BDD">
        <w:rPr>
          <w:szCs w:val="28"/>
        </w:rPr>
        <w:t>.</w:t>
      </w:r>
    </w:p>
    <w:p w14:paraId="4AA89BC1" w14:textId="77777777" w:rsidR="00E71729" w:rsidRPr="00A65BDD" w:rsidRDefault="00097949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</w:rPr>
        <w:t>1</w:t>
      </w:r>
      <w:r w:rsidR="004B07E8" w:rsidRPr="00A65BDD">
        <w:rPr>
          <w:szCs w:val="28"/>
          <w:lang w:val="ru-RU"/>
        </w:rPr>
        <w:t>6</w:t>
      </w:r>
      <w:r w:rsidR="00E71729" w:rsidRPr="00A65BDD">
        <w:rPr>
          <w:szCs w:val="28"/>
        </w:rPr>
        <w:t xml:space="preserve">. </w:t>
      </w:r>
      <w:r w:rsidR="001A5FDD" w:rsidRPr="00A65BDD">
        <w:rPr>
          <w:szCs w:val="28"/>
          <w:lang w:val="ru-RU"/>
        </w:rPr>
        <w:t>Первый р</w:t>
      </w:r>
      <w:proofErr w:type="spellStart"/>
      <w:r w:rsidR="00E71729" w:rsidRPr="00A65BDD">
        <w:rPr>
          <w:szCs w:val="28"/>
        </w:rPr>
        <w:t>уководитель</w:t>
      </w:r>
      <w:proofErr w:type="spellEnd"/>
      <w:r w:rsidR="00E71729" w:rsidRPr="00A65BDD">
        <w:rPr>
          <w:szCs w:val="28"/>
        </w:rPr>
        <w:t xml:space="preserve"> Управлени</w:t>
      </w:r>
      <w:r w:rsidR="001A5FDD" w:rsidRPr="00A65BDD">
        <w:rPr>
          <w:szCs w:val="28"/>
          <w:lang w:val="ru-RU"/>
        </w:rPr>
        <w:t>я</w:t>
      </w:r>
      <w:r w:rsidR="00E71729" w:rsidRPr="00A65BDD">
        <w:rPr>
          <w:szCs w:val="28"/>
        </w:rPr>
        <w:t>» назначается на должность и освобождается от должн</w:t>
      </w:r>
      <w:r w:rsidR="00E71729" w:rsidRPr="00A65BDD">
        <w:rPr>
          <w:szCs w:val="28"/>
        </w:rPr>
        <w:t>о</w:t>
      </w:r>
      <w:r w:rsidR="00E71729" w:rsidRPr="00A65BDD">
        <w:rPr>
          <w:szCs w:val="28"/>
        </w:rPr>
        <w:t xml:space="preserve">сти </w:t>
      </w:r>
      <w:r w:rsidR="001A5FDD" w:rsidRPr="00A65BDD">
        <w:rPr>
          <w:szCs w:val="28"/>
        </w:rPr>
        <w:t>в соответствии с законодательством Республики Казахстан</w:t>
      </w:r>
      <w:r w:rsidR="00E71729" w:rsidRPr="00A65BDD">
        <w:rPr>
          <w:szCs w:val="28"/>
        </w:rPr>
        <w:t>.</w:t>
      </w:r>
    </w:p>
    <w:p w14:paraId="416C1A0C" w14:textId="77777777" w:rsidR="00E71729" w:rsidRPr="00A65BDD" w:rsidRDefault="004B07E8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  <w:lang w:val="ru-RU"/>
        </w:rPr>
        <w:t>17</w:t>
      </w:r>
      <w:r w:rsidR="00E71729" w:rsidRPr="00A65BDD">
        <w:rPr>
          <w:szCs w:val="28"/>
        </w:rPr>
        <w:t xml:space="preserve">. </w:t>
      </w:r>
      <w:r w:rsidR="001A5FDD" w:rsidRPr="00A65BDD">
        <w:rPr>
          <w:szCs w:val="28"/>
          <w:lang w:val="ru-RU"/>
        </w:rPr>
        <w:t>Первый р</w:t>
      </w:r>
      <w:proofErr w:type="spellStart"/>
      <w:r w:rsidR="00E71729" w:rsidRPr="00A65BDD">
        <w:rPr>
          <w:szCs w:val="28"/>
        </w:rPr>
        <w:t>уководитель</w:t>
      </w:r>
      <w:proofErr w:type="spellEnd"/>
      <w:r w:rsidR="00E71729" w:rsidRPr="00A65BDD">
        <w:rPr>
          <w:szCs w:val="28"/>
        </w:rPr>
        <w:t xml:space="preserve"> Управлени</w:t>
      </w:r>
      <w:r w:rsidR="001A5FDD" w:rsidRPr="00A65BDD">
        <w:rPr>
          <w:szCs w:val="28"/>
          <w:lang w:val="ru-RU"/>
        </w:rPr>
        <w:t>я</w:t>
      </w:r>
      <w:r w:rsidR="00E71729" w:rsidRPr="00A65BDD">
        <w:rPr>
          <w:szCs w:val="28"/>
        </w:rPr>
        <w:t xml:space="preserve"> имеет заместителей, которые назначаются на должность и освобождаются от должност</w:t>
      </w:r>
      <w:r w:rsidR="001A5FDD" w:rsidRPr="00A65BDD">
        <w:rPr>
          <w:szCs w:val="28"/>
          <w:lang w:val="ru-RU"/>
        </w:rPr>
        <w:t>ей</w:t>
      </w:r>
      <w:r w:rsidR="00E71729" w:rsidRPr="00A65BDD">
        <w:rPr>
          <w:szCs w:val="28"/>
        </w:rPr>
        <w:t xml:space="preserve"> в соответствии с законодательством Респу</w:t>
      </w:r>
      <w:r w:rsidR="00E71729" w:rsidRPr="00A65BDD">
        <w:rPr>
          <w:szCs w:val="28"/>
        </w:rPr>
        <w:t>б</w:t>
      </w:r>
      <w:r w:rsidR="00E71729" w:rsidRPr="00A65BDD">
        <w:rPr>
          <w:szCs w:val="28"/>
        </w:rPr>
        <w:t>лики Казахстан.</w:t>
      </w:r>
    </w:p>
    <w:p w14:paraId="6B301D84" w14:textId="77777777" w:rsidR="00E71729" w:rsidRPr="00A65BDD" w:rsidRDefault="004B07E8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  <w:lang w:val="ru-RU"/>
        </w:rPr>
        <w:t>18</w:t>
      </w:r>
      <w:r w:rsidR="00E71729" w:rsidRPr="00A65BDD">
        <w:rPr>
          <w:szCs w:val="28"/>
        </w:rPr>
        <w:t xml:space="preserve">. Полномочия </w:t>
      </w:r>
      <w:r w:rsidR="001A5FDD" w:rsidRPr="00A65BDD">
        <w:rPr>
          <w:szCs w:val="28"/>
          <w:lang w:val="ru-RU"/>
        </w:rPr>
        <w:t xml:space="preserve">первого </w:t>
      </w:r>
      <w:r w:rsidR="00E71729" w:rsidRPr="00A65BDD">
        <w:rPr>
          <w:szCs w:val="28"/>
        </w:rPr>
        <w:t xml:space="preserve">руководителя: </w:t>
      </w:r>
    </w:p>
    <w:p w14:paraId="2FE94505" w14:textId="77777777" w:rsidR="00E71729" w:rsidRPr="00A65BDD" w:rsidRDefault="00E71729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</w:rPr>
        <w:t>1) организует и руководит работой Управлени</w:t>
      </w:r>
      <w:r w:rsidR="001A5FDD" w:rsidRPr="00A65BDD">
        <w:rPr>
          <w:szCs w:val="28"/>
          <w:lang w:val="ru-RU"/>
        </w:rPr>
        <w:t>я</w:t>
      </w:r>
      <w:r w:rsidRPr="00A65BDD">
        <w:rPr>
          <w:szCs w:val="28"/>
        </w:rPr>
        <w:t>;</w:t>
      </w:r>
    </w:p>
    <w:p w14:paraId="2309923B" w14:textId="77777777" w:rsidR="00E71729" w:rsidRPr="00A65BDD" w:rsidRDefault="00E71729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</w:rPr>
        <w:t>2) определяет обязанности и полномочия своих заместителей и руков</w:t>
      </w:r>
      <w:r w:rsidRPr="00A65BDD">
        <w:rPr>
          <w:szCs w:val="28"/>
        </w:rPr>
        <w:t>о</w:t>
      </w:r>
      <w:r w:rsidRPr="00A65BDD">
        <w:rPr>
          <w:szCs w:val="28"/>
        </w:rPr>
        <w:t xml:space="preserve">дителей отделов </w:t>
      </w:r>
      <w:r w:rsidR="001A5FDD" w:rsidRPr="00A65BDD">
        <w:rPr>
          <w:szCs w:val="28"/>
        </w:rPr>
        <w:t>Управления</w:t>
      </w:r>
      <w:r w:rsidRPr="00A65BDD">
        <w:rPr>
          <w:szCs w:val="28"/>
        </w:rPr>
        <w:t>;</w:t>
      </w:r>
    </w:p>
    <w:p w14:paraId="413BAADD" w14:textId="77777777" w:rsidR="00E71729" w:rsidRPr="00A65BDD" w:rsidRDefault="00E71729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</w:rPr>
        <w:t>3) принимает меры, направленные на противодействие коррупционным правонарушениям в</w:t>
      </w:r>
      <w:r w:rsidR="001A5FDD" w:rsidRPr="00A65BDD">
        <w:rPr>
          <w:szCs w:val="28"/>
          <w:lang w:val="ru-RU"/>
        </w:rPr>
        <w:t xml:space="preserve"> </w:t>
      </w:r>
      <w:r w:rsidRPr="00A65BDD">
        <w:rPr>
          <w:szCs w:val="28"/>
        </w:rPr>
        <w:t>Управл</w:t>
      </w:r>
      <w:r w:rsidRPr="00A65BDD">
        <w:rPr>
          <w:szCs w:val="28"/>
        </w:rPr>
        <w:t>е</w:t>
      </w:r>
      <w:r w:rsidRPr="00A65BDD">
        <w:rPr>
          <w:szCs w:val="28"/>
        </w:rPr>
        <w:t>ни</w:t>
      </w:r>
      <w:r w:rsidR="001A5FDD" w:rsidRPr="00A65BDD">
        <w:rPr>
          <w:szCs w:val="28"/>
          <w:lang w:val="ru-RU"/>
        </w:rPr>
        <w:t>и</w:t>
      </w:r>
      <w:r w:rsidRPr="00A65BDD">
        <w:rPr>
          <w:szCs w:val="28"/>
        </w:rPr>
        <w:t xml:space="preserve"> и несет персональную ответственность за принятие антикоррупц</w:t>
      </w:r>
      <w:r w:rsidRPr="00A65BDD">
        <w:rPr>
          <w:szCs w:val="28"/>
        </w:rPr>
        <w:t>и</w:t>
      </w:r>
      <w:r w:rsidRPr="00A65BDD">
        <w:rPr>
          <w:szCs w:val="28"/>
        </w:rPr>
        <w:t>онных мер;</w:t>
      </w:r>
    </w:p>
    <w:p w14:paraId="2916BA6D" w14:textId="77777777" w:rsidR="00E71729" w:rsidRPr="00A65BDD" w:rsidRDefault="00E71729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</w:rPr>
        <w:t xml:space="preserve">4) в соответствии с законодательством назначает на должности                            и освобождает от должностей работников </w:t>
      </w:r>
      <w:proofErr w:type="spellStart"/>
      <w:r w:rsidR="001A5FDD" w:rsidRPr="00A65BDD">
        <w:rPr>
          <w:szCs w:val="28"/>
        </w:rPr>
        <w:t>Управлени</w:t>
      </w:r>
      <w:proofErr w:type="spellEnd"/>
      <w:r w:rsidRPr="00A65BDD">
        <w:rPr>
          <w:szCs w:val="28"/>
        </w:rPr>
        <w:t>;</w:t>
      </w:r>
    </w:p>
    <w:p w14:paraId="67FAAEC7" w14:textId="77777777" w:rsidR="00E71729" w:rsidRPr="00A65BDD" w:rsidRDefault="00E71729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</w:rPr>
        <w:t>5) в установленном законодательством порядке поощряет, налагает ди</w:t>
      </w:r>
      <w:r w:rsidRPr="00A65BDD">
        <w:rPr>
          <w:szCs w:val="28"/>
        </w:rPr>
        <w:t>с</w:t>
      </w:r>
      <w:r w:rsidRPr="00A65BDD">
        <w:rPr>
          <w:szCs w:val="28"/>
        </w:rPr>
        <w:t>циплинарные взыскания на сотрудников Управлени</w:t>
      </w:r>
      <w:r w:rsidR="001A5FDD" w:rsidRPr="00A65BDD">
        <w:rPr>
          <w:szCs w:val="28"/>
          <w:lang w:val="ru-RU"/>
        </w:rPr>
        <w:t>я</w:t>
      </w:r>
      <w:r w:rsidRPr="00A65BDD">
        <w:rPr>
          <w:szCs w:val="28"/>
        </w:rPr>
        <w:t>;</w:t>
      </w:r>
    </w:p>
    <w:p w14:paraId="170FF790" w14:textId="77777777" w:rsidR="00E71729" w:rsidRPr="00A65BDD" w:rsidRDefault="00E71729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</w:rPr>
        <w:t>6) утверждает структуру Управлени</w:t>
      </w:r>
      <w:r w:rsidR="001A5FDD" w:rsidRPr="00A65BDD">
        <w:rPr>
          <w:szCs w:val="28"/>
          <w:lang w:val="ru-RU"/>
        </w:rPr>
        <w:t>я</w:t>
      </w:r>
      <w:r w:rsidRPr="00A65BDD">
        <w:rPr>
          <w:szCs w:val="28"/>
        </w:rPr>
        <w:t xml:space="preserve"> и положения  об его отделах;</w:t>
      </w:r>
    </w:p>
    <w:p w14:paraId="5A991F09" w14:textId="77777777" w:rsidR="00E71729" w:rsidRPr="00A65BDD" w:rsidRDefault="00E71729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</w:rPr>
        <w:t>7) представляет Управл</w:t>
      </w:r>
      <w:r w:rsidRPr="00A65BDD">
        <w:rPr>
          <w:szCs w:val="28"/>
        </w:rPr>
        <w:t>е</w:t>
      </w:r>
      <w:r w:rsidRPr="00A65BDD">
        <w:rPr>
          <w:szCs w:val="28"/>
        </w:rPr>
        <w:t>ние в государственных органах и иных организациях;</w:t>
      </w:r>
    </w:p>
    <w:p w14:paraId="3F48804D" w14:textId="77777777" w:rsidR="00E71729" w:rsidRPr="00A65BDD" w:rsidRDefault="00E71729" w:rsidP="0047185C">
      <w:pPr>
        <w:widowControl w:val="0"/>
        <w:tabs>
          <w:tab w:val="left" w:pos="0"/>
        </w:tabs>
        <w:ind w:firstLine="709"/>
        <w:contextualSpacing/>
        <w:jc w:val="both"/>
        <w:rPr>
          <w:snapToGrid w:val="0"/>
          <w:sz w:val="28"/>
          <w:szCs w:val="28"/>
        </w:rPr>
      </w:pPr>
      <w:r w:rsidRPr="00A65BDD">
        <w:rPr>
          <w:sz w:val="28"/>
          <w:szCs w:val="28"/>
        </w:rPr>
        <w:t xml:space="preserve">8) </w:t>
      </w:r>
      <w:r w:rsidRPr="00A65BDD">
        <w:rPr>
          <w:snapToGrid w:val="0"/>
          <w:sz w:val="28"/>
          <w:szCs w:val="28"/>
        </w:rPr>
        <w:t>подписывает приказы по вопросам лицензирования, в том числе в электронной форме, а также иные д</w:t>
      </w:r>
      <w:r w:rsidRPr="00A65BDD">
        <w:rPr>
          <w:snapToGrid w:val="0"/>
          <w:sz w:val="28"/>
          <w:szCs w:val="28"/>
        </w:rPr>
        <w:t>о</w:t>
      </w:r>
      <w:r w:rsidRPr="00A65BDD">
        <w:rPr>
          <w:snapToGrid w:val="0"/>
          <w:sz w:val="28"/>
          <w:szCs w:val="28"/>
        </w:rPr>
        <w:t>кументы, связанные с этим;</w:t>
      </w:r>
    </w:p>
    <w:p w14:paraId="5B6ED041" w14:textId="77777777" w:rsidR="00E71729" w:rsidRPr="00A65BDD" w:rsidRDefault="00E71729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</w:rPr>
        <w:t>9) издает приказы в пределах своих полномочий;</w:t>
      </w:r>
    </w:p>
    <w:p w14:paraId="453835FD" w14:textId="77777777" w:rsidR="00E71729" w:rsidRPr="00A65BDD" w:rsidRDefault="00E71729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</w:rPr>
        <w:t>10) осуществляет иные полномочия в соответствии                                            с законодательством.</w:t>
      </w:r>
    </w:p>
    <w:p w14:paraId="187C05BA" w14:textId="77777777" w:rsidR="007C03B5" w:rsidRPr="00A65BDD" w:rsidRDefault="00E71729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</w:rPr>
        <w:lastRenderedPageBreak/>
        <w:t xml:space="preserve">Исполнение полномочий </w:t>
      </w:r>
      <w:r w:rsidR="004B07E8" w:rsidRPr="00A65BDD">
        <w:rPr>
          <w:szCs w:val="28"/>
          <w:lang w:val="ru-RU"/>
        </w:rPr>
        <w:t xml:space="preserve">первого </w:t>
      </w:r>
      <w:r w:rsidRPr="00A65BDD">
        <w:rPr>
          <w:szCs w:val="28"/>
        </w:rPr>
        <w:t>руководителя Управлени</w:t>
      </w:r>
      <w:r w:rsidR="004B07E8" w:rsidRPr="00A65BDD">
        <w:rPr>
          <w:szCs w:val="28"/>
          <w:lang w:val="ru-RU"/>
        </w:rPr>
        <w:t>я</w:t>
      </w:r>
      <w:r w:rsidRPr="00A65BDD">
        <w:rPr>
          <w:szCs w:val="28"/>
        </w:rPr>
        <w:t xml:space="preserve"> в период его отсутствия, осущес</w:t>
      </w:r>
      <w:r w:rsidRPr="00A65BDD">
        <w:rPr>
          <w:szCs w:val="28"/>
        </w:rPr>
        <w:t>т</w:t>
      </w:r>
      <w:r w:rsidR="004B07E8" w:rsidRPr="00A65BDD">
        <w:rPr>
          <w:szCs w:val="28"/>
        </w:rPr>
        <w:t>вляется лицом, его</w:t>
      </w:r>
      <w:r w:rsidRPr="00A65BDD">
        <w:rPr>
          <w:szCs w:val="28"/>
        </w:rPr>
        <w:t xml:space="preserve"> замещающим в соответствии с действующим законод</w:t>
      </w:r>
      <w:r w:rsidRPr="00A65BDD">
        <w:rPr>
          <w:szCs w:val="28"/>
        </w:rPr>
        <w:t>а</w:t>
      </w:r>
      <w:r w:rsidRPr="00A65BDD">
        <w:rPr>
          <w:szCs w:val="28"/>
        </w:rPr>
        <w:t>тельством.</w:t>
      </w:r>
    </w:p>
    <w:p w14:paraId="68F469BD" w14:textId="77777777" w:rsidR="00E71729" w:rsidRPr="00A65BDD" w:rsidRDefault="004B07E8" w:rsidP="0047185C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  <w:lang w:val="kk-KZ"/>
        </w:rPr>
        <w:t>19</w:t>
      </w:r>
      <w:r w:rsidR="00E71729" w:rsidRPr="00A65BDD">
        <w:rPr>
          <w:szCs w:val="28"/>
        </w:rPr>
        <w:t xml:space="preserve">. </w:t>
      </w:r>
      <w:r w:rsidRPr="00A65BDD">
        <w:rPr>
          <w:szCs w:val="28"/>
          <w:lang w:val="ru-RU"/>
        </w:rPr>
        <w:t>Первый р</w:t>
      </w:r>
      <w:proofErr w:type="spellStart"/>
      <w:r w:rsidR="00E71729" w:rsidRPr="00A65BDD">
        <w:rPr>
          <w:szCs w:val="28"/>
        </w:rPr>
        <w:t>уководитель</w:t>
      </w:r>
      <w:proofErr w:type="spellEnd"/>
      <w:r w:rsidR="00E71729" w:rsidRPr="00A65BDD">
        <w:rPr>
          <w:szCs w:val="28"/>
        </w:rPr>
        <w:t xml:space="preserve"> определяет полномочия своих заместителей в соотве</w:t>
      </w:r>
      <w:r w:rsidR="00E71729" w:rsidRPr="00A65BDD">
        <w:rPr>
          <w:szCs w:val="28"/>
        </w:rPr>
        <w:t>т</w:t>
      </w:r>
      <w:r w:rsidR="00E71729" w:rsidRPr="00A65BDD">
        <w:rPr>
          <w:szCs w:val="28"/>
        </w:rPr>
        <w:t>ствии с действующим законодательством.</w:t>
      </w:r>
    </w:p>
    <w:p w14:paraId="03896835" w14:textId="77777777" w:rsidR="009B2A3E" w:rsidRPr="00A65BDD" w:rsidRDefault="009B2A3E" w:rsidP="00846423">
      <w:pPr>
        <w:pStyle w:val="ac"/>
        <w:widowControl w:val="0"/>
        <w:ind w:firstLine="709"/>
        <w:contextualSpacing/>
        <w:rPr>
          <w:szCs w:val="28"/>
        </w:rPr>
      </w:pPr>
    </w:p>
    <w:p w14:paraId="496F65FC" w14:textId="77777777" w:rsidR="00CF03AC" w:rsidRPr="00A65BDD" w:rsidRDefault="00CF03AC" w:rsidP="00846423">
      <w:pPr>
        <w:pStyle w:val="ac"/>
        <w:widowControl w:val="0"/>
        <w:ind w:firstLine="709"/>
        <w:contextualSpacing/>
        <w:jc w:val="center"/>
        <w:rPr>
          <w:b/>
          <w:szCs w:val="28"/>
        </w:rPr>
      </w:pPr>
    </w:p>
    <w:p w14:paraId="51A85F3E" w14:textId="77777777" w:rsidR="00E71729" w:rsidRPr="00A65BDD" w:rsidRDefault="00E71729" w:rsidP="00846423">
      <w:pPr>
        <w:pStyle w:val="ac"/>
        <w:widowControl w:val="0"/>
        <w:ind w:firstLine="709"/>
        <w:contextualSpacing/>
        <w:jc w:val="center"/>
        <w:rPr>
          <w:b/>
          <w:szCs w:val="28"/>
          <w:lang w:val="ru-RU"/>
        </w:rPr>
      </w:pPr>
      <w:r w:rsidRPr="00A65BDD">
        <w:rPr>
          <w:b/>
          <w:szCs w:val="28"/>
        </w:rPr>
        <w:t>4. Имущество</w:t>
      </w:r>
      <w:r w:rsidR="004B07E8" w:rsidRPr="00A65BDD">
        <w:rPr>
          <w:b/>
          <w:szCs w:val="28"/>
          <w:lang w:val="ru-RU"/>
        </w:rPr>
        <w:t xml:space="preserve"> государственного органа</w:t>
      </w:r>
    </w:p>
    <w:p w14:paraId="435AC08A" w14:textId="77777777" w:rsidR="00E71729" w:rsidRPr="00A65BDD" w:rsidRDefault="00E71729" w:rsidP="00846423">
      <w:pPr>
        <w:pStyle w:val="ac"/>
        <w:widowControl w:val="0"/>
        <w:ind w:firstLine="709"/>
        <w:contextualSpacing/>
        <w:jc w:val="center"/>
        <w:rPr>
          <w:szCs w:val="28"/>
        </w:rPr>
      </w:pPr>
    </w:p>
    <w:p w14:paraId="0B994102" w14:textId="77777777" w:rsidR="00E71729" w:rsidRPr="00A65BDD" w:rsidRDefault="004B07E8" w:rsidP="00846423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  <w:lang w:val="ru-RU"/>
        </w:rPr>
        <w:t>20</w:t>
      </w:r>
      <w:r w:rsidR="00E71729" w:rsidRPr="00A65BDD">
        <w:rPr>
          <w:szCs w:val="28"/>
        </w:rPr>
        <w:t>.</w:t>
      </w:r>
      <w:r w:rsidR="00E71729" w:rsidRPr="00A65BDD">
        <w:rPr>
          <w:szCs w:val="28"/>
        </w:rPr>
        <w:tab/>
        <w:t>Управление может иметь на праве оперативного управления обособленное имущес</w:t>
      </w:r>
      <w:r w:rsidR="00E71729" w:rsidRPr="00A65BDD">
        <w:rPr>
          <w:szCs w:val="28"/>
        </w:rPr>
        <w:t>т</w:t>
      </w:r>
      <w:r w:rsidR="00E71729" w:rsidRPr="00A65BDD">
        <w:rPr>
          <w:szCs w:val="28"/>
        </w:rPr>
        <w:t xml:space="preserve">во в случаях, </w:t>
      </w:r>
      <w:proofErr w:type="gramStart"/>
      <w:r w:rsidR="00E71729" w:rsidRPr="00A65BDD">
        <w:rPr>
          <w:szCs w:val="28"/>
        </w:rPr>
        <w:t>предусмотренных  законодательством</w:t>
      </w:r>
      <w:proofErr w:type="gramEnd"/>
      <w:r w:rsidR="00E71729" w:rsidRPr="00A65BDD">
        <w:rPr>
          <w:szCs w:val="28"/>
        </w:rPr>
        <w:t>.</w:t>
      </w:r>
    </w:p>
    <w:p w14:paraId="115F9929" w14:textId="77777777" w:rsidR="00E71729" w:rsidRPr="00A65BDD" w:rsidRDefault="00E71729" w:rsidP="00846423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</w:rPr>
        <w:t>Имущество Управлени</w:t>
      </w:r>
      <w:r w:rsidR="004B07E8" w:rsidRPr="00A65BDD">
        <w:rPr>
          <w:szCs w:val="28"/>
          <w:lang w:val="ru-RU"/>
        </w:rPr>
        <w:t>я</w:t>
      </w:r>
      <w:r w:rsidRPr="00A65BDD">
        <w:rPr>
          <w:szCs w:val="28"/>
        </w:rPr>
        <w:t xml:space="preserve">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</w:t>
      </w:r>
      <w:r w:rsidRPr="00A65BDD">
        <w:rPr>
          <w:szCs w:val="28"/>
        </w:rPr>
        <w:t>а</w:t>
      </w:r>
      <w:r w:rsidRPr="00A65BDD">
        <w:rPr>
          <w:szCs w:val="28"/>
        </w:rPr>
        <w:t>тельством Республики Казахстан.</w:t>
      </w:r>
    </w:p>
    <w:p w14:paraId="1B836C8C" w14:textId="77777777" w:rsidR="00E71729" w:rsidRPr="00A65BDD" w:rsidRDefault="004B07E8" w:rsidP="00846423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  <w:lang w:val="ru-RU"/>
        </w:rPr>
        <w:t>21</w:t>
      </w:r>
      <w:r w:rsidR="00E71729" w:rsidRPr="00A65BDD">
        <w:rPr>
          <w:szCs w:val="28"/>
        </w:rPr>
        <w:t>.</w:t>
      </w:r>
      <w:r w:rsidR="00E71729" w:rsidRPr="00A65BDD">
        <w:rPr>
          <w:szCs w:val="28"/>
        </w:rPr>
        <w:tab/>
        <w:t xml:space="preserve">Имущество, закрепленное </w:t>
      </w:r>
      <w:proofErr w:type="gramStart"/>
      <w:r w:rsidR="00E71729" w:rsidRPr="00A65BDD">
        <w:rPr>
          <w:szCs w:val="28"/>
        </w:rPr>
        <w:t>за Управление</w:t>
      </w:r>
      <w:r w:rsidRPr="00A65BDD">
        <w:rPr>
          <w:szCs w:val="28"/>
          <w:lang w:val="ru-RU"/>
        </w:rPr>
        <w:t>м</w:t>
      </w:r>
      <w:proofErr w:type="gramEnd"/>
      <w:r w:rsidR="00E71729" w:rsidRPr="00A65BDD">
        <w:rPr>
          <w:szCs w:val="28"/>
        </w:rPr>
        <w:t xml:space="preserve"> относится к коммунальной собственности.</w:t>
      </w:r>
    </w:p>
    <w:p w14:paraId="1BE8089C" w14:textId="77777777" w:rsidR="00E71729" w:rsidRPr="00A65BDD" w:rsidRDefault="004B07E8" w:rsidP="00846423">
      <w:pPr>
        <w:pStyle w:val="ac"/>
        <w:widowControl w:val="0"/>
        <w:ind w:firstLine="709"/>
        <w:contextualSpacing/>
        <w:rPr>
          <w:szCs w:val="28"/>
        </w:rPr>
      </w:pPr>
      <w:r w:rsidRPr="00A65BDD">
        <w:rPr>
          <w:szCs w:val="28"/>
          <w:lang w:val="ru-RU"/>
        </w:rPr>
        <w:t>22</w:t>
      </w:r>
      <w:r w:rsidR="00E71729" w:rsidRPr="00A65BDD">
        <w:rPr>
          <w:szCs w:val="28"/>
        </w:rPr>
        <w:t>.</w:t>
      </w:r>
      <w:r w:rsidRPr="00A65BDD">
        <w:rPr>
          <w:szCs w:val="28"/>
          <w:lang w:val="ru-RU"/>
        </w:rPr>
        <w:t xml:space="preserve"> </w:t>
      </w:r>
      <w:r w:rsidR="00E71729" w:rsidRPr="00A65BDD">
        <w:rPr>
          <w:szCs w:val="28"/>
        </w:rPr>
        <w:t>Управление не вправе самостоятельно отчуждать или иным способом распоряжаться з</w:t>
      </w:r>
      <w:r w:rsidR="00E71729" w:rsidRPr="00A65BDD">
        <w:rPr>
          <w:szCs w:val="28"/>
        </w:rPr>
        <w:t>а</w:t>
      </w:r>
      <w:r w:rsidR="00E71729" w:rsidRPr="00A65BDD">
        <w:rPr>
          <w:szCs w:val="28"/>
        </w:rPr>
        <w:t>крепленным за ним имуществом, приобретенным за счет средств, выданных ему по плану финансирования, если иное не установлено законодательством.</w:t>
      </w:r>
    </w:p>
    <w:p w14:paraId="2F9F02AB" w14:textId="77777777" w:rsidR="00E71729" w:rsidRPr="00A65BDD" w:rsidRDefault="00E71729" w:rsidP="00846423">
      <w:pPr>
        <w:pStyle w:val="ac"/>
        <w:widowControl w:val="0"/>
        <w:ind w:firstLine="567"/>
        <w:contextualSpacing/>
        <w:rPr>
          <w:szCs w:val="28"/>
        </w:rPr>
      </w:pPr>
    </w:p>
    <w:p w14:paraId="0236243B" w14:textId="77777777" w:rsidR="007C03B5" w:rsidRPr="00A65BDD" w:rsidRDefault="007C03B5" w:rsidP="00846423">
      <w:pPr>
        <w:pStyle w:val="ac"/>
        <w:widowControl w:val="0"/>
        <w:ind w:firstLine="567"/>
        <w:contextualSpacing/>
        <w:jc w:val="center"/>
        <w:rPr>
          <w:b/>
          <w:szCs w:val="28"/>
        </w:rPr>
      </w:pPr>
    </w:p>
    <w:p w14:paraId="72189132" w14:textId="77777777" w:rsidR="00E71729" w:rsidRPr="00A65BDD" w:rsidRDefault="00E71729" w:rsidP="004B07E8">
      <w:pPr>
        <w:pStyle w:val="ac"/>
        <w:widowControl w:val="0"/>
        <w:ind w:firstLine="567"/>
        <w:contextualSpacing/>
        <w:jc w:val="center"/>
        <w:rPr>
          <w:b/>
          <w:szCs w:val="28"/>
          <w:lang w:val="ru-RU"/>
        </w:rPr>
      </w:pPr>
      <w:r w:rsidRPr="00A65BDD">
        <w:rPr>
          <w:b/>
          <w:szCs w:val="28"/>
        </w:rPr>
        <w:t xml:space="preserve">5. Реорганизация и упразднение </w:t>
      </w:r>
      <w:r w:rsidR="004B07E8" w:rsidRPr="00A65BDD">
        <w:rPr>
          <w:b/>
          <w:szCs w:val="28"/>
          <w:lang w:val="ru-RU"/>
        </w:rPr>
        <w:t>государственного органа</w:t>
      </w:r>
    </w:p>
    <w:p w14:paraId="338719FD" w14:textId="77777777" w:rsidR="00097949" w:rsidRPr="00A65BDD" w:rsidRDefault="00097949" w:rsidP="00846423">
      <w:pPr>
        <w:pStyle w:val="ac"/>
        <w:widowControl w:val="0"/>
        <w:ind w:firstLine="567"/>
        <w:contextualSpacing/>
        <w:rPr>
          <w:szCs w:val="28"/>
        </w:rPr>
      </w:pPr>
    </w:p>
    <w:p w14:paraId="60FCBBD3" w14:textId="77777777" w:rsidR="00E71729" w:rsidRPr="00A65BDD" w:rsidRDefault="004B07E8" w:rsidP="0047185C">
      <w:pPr>
        <w:pStyle w:val="ac"/>
        <w:widowControl w:val="0"/>
        <w:ind w:firstLine="709"/>
        <w:contextualSpacing/>
        <w:rPr>
          <w:szCs w:val="28"/>
          <w:lang w:val="ru-RU"/>
        </w:rPr>
      </w:pPr>
      <w:r w:rsidRPr="00A65BDD">
        <w:rPr>
          <w:szCs w:val="28"/>
          <w:lang w:val="ru-RU"/>
        </w:rPr>
        <w:t>23</w:t>
      </w:r>
      <w:r w:rsidR="00E71729" w:rsidRPr="00A65BDD">
        <w:rPr>
          <w:szCs w:val="28"/>
        </w:rPr>
        <w:t>. Реорганизация и упразднение Управлени</w:t>
      </w:r>
      <w:r w:rsidRPr="00A65BDD">
        <w:rPr>
          <w:szCs w:val="28"/>
          <w:lang w:val="ru-RU"/>
        </w:rPr>
        <w:t>я</w:t>
      </w:r>
      <w:r w:rsidR="00E71729" w:rsidRPr="00A65BDD">
        <w:rPr>
          <w:szCs w:val="28"/>
        </w:rPr>
        <w:t xml:space="preserve"> осуществляется в соответствии с законодательством Республики Казахстан.</w:t>
      </w:r>
    </w:p>
    <w:p w14:paraId="5ABE8157" w14:textId="77777777" w:rsidR="00E71729" w:rsidRPr="00A65BDD" w:rsidRDefault="004B07E8" w:rsidP="0047185C">
      <w:pPr>
        <w:pStyle w:val="ac"/>
        <w:widowControl w:val="0"/>
        <w:ind w:firstLine="709"/>
        <w:contextualSpacing/>
        <w:rPr>
          <w:b/>
        </w:rPr>
      </w:pPr>
      <w:r w:rsidRPr="00A65BDD">
        <w:rPr>
          <w:szCs w:val="28"/>
          <w:lang w:val="ru-RU"/>
        </w:rPr>
        <w:t>Перечень организаций, находящихся в ведении Управления и его ведомств:</w:t>
      </w:r>
    </w:p>
    <w:p w14:paraId="5974D1D4" w14:textId="77777777" w:rsidR="00E71729" w:rsidRPr="004B07E8" w:rsidRDefault="00623F9B" w:rsidP="00623F9B">
      <w:pPr>
        <w:ind w:firstLine="709"/>
        <w:jc w:val="both"/>
        <w:rPr>
          <w:sz w:val="28"/>
          <w:szCs w:val="28"/>
        </w:rPr>
      </w:pPr>
      <w:r w:rsidRPr="00A65BDD">
        <w:rPr>
          <w:sz w:val="28"/>
          <w:szCs w:val="28"/>
          <w:lang w:val="kk-KZ"/>
        </w:rPr>
        <w:t>Коммунальное государственное предприятие на праве хозяйственного ведения</w:t>
      </w:r>
      <w:r w:rsidR="005830AC" w:rsidRPr="00A65BDD">
        <w:rPr>
          <w:sz w:val="28"/>
          <w:szCs w:val="28"/>
        </w:rPr>
        <w:t xml:space="preserve"> «</w:t>
      </w:r>
      <w:r w:rsidR="005830AC" w:rsidRPr="00A65BDD">
        <w:rPr>
          <w:sz w:val="28"/>
          <w:szCs w:val="28"/>
          <w:lang w:val="kk-KZ"/>
        </w:rPr>
        <w:t>Городская ветеринарная служба» Управления предпринимательства и инвестиций города Алматы</w:t>
      </w:r>
      <w:r w:rsidR="005830AC" w:rsidRPr="00A65BDD">
        <w:rPr>
          <w:sz w:val="28"/>
          <w:szCs w:val="28"/>
        </w:rPr>
        <w:t>.</w:t>
      </w:r>
    </w:p>
    <w:p w14:paraId="71A28914" w14:textId="77777777" w:rsidR="004B07E8" w:rsidRPr="004B07E8" w:rsidRDefault="004B07E8" w:rsidP="0047185C">
      <w:pPr>
        <w:ind w:firstLine="709"/>
        <w:rPr>
          <w:sz w:val="28"/>
          <w:szCs w:val="28"/>
        </w:rPr>
      </w:pPr>
    </w:p>
    <w:sectPr w:rsidR="004B07E8" w:rsidRPr="004B07E8" w:rsidSect="004B07E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1134" w:right="851" w:bottom="567" w:left="1418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C3625" w14:textId="77777777" w:rsidR="00625E33" w:rsidRDefault="00625E33">
      <w:r>
        <w:separator/>
      </w:r>
    </w:p>
  </w:endnote>
  <w:endnote w:type="continuationSeparator" w:id="0">
    <w:p w14:paraId="7EAF8207" w14:textId="77777777" w:rsidR="00625E33" w:rsidRDefault="00625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75810" w14:textId="77777777" w:rsidR="00B971DC" w:rsidRDefault="00B971DC" w:rsidP="00E57B07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336A2EE3" w14:textId="77777777" w:rsidR="00B971DC" w:rsidRDefault="00B971DC" w:rsidP="00E57B07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B24CB" w14:textId="77777777" w:rsidR="00B971DC" w:rsidRDefault="00B971DC" w:rsidP="00E57B07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93447" w14:textId="77777777" w:rsidR="00625E33" w:rsidRDefault="00625E33">
      <w:r>
        <w:separator/>
      </w:r>
    </w:p>
  </w:footnote>
  <w:footnote w:type="continuationSeparator" w:id="0">
    <w:p w14:paraId="114292A0" w14:textId="77777777" w:rsidR="00625E33" w:rsidRDefault="00625E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AC5F1" w14:textId="77777777" w:rsidR="00B971DC" w:rsidRDefault="00B971DC" w:rsidP="00E57B07">
    <w:pPr>
      <w:pStyle w:val="a6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4808913B" w14:textId="77777777" w:rsidR="00B971DC" w:rsidRDefault="00B971DC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D265C" w14:textId="77777777" w:rsidR="004B07E8" w:rsidRDefault="004B07E8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="000259E5">
      <w:rPr>
        <w:noProof/>
      </w:rPr>
      <w:t>3</w:t>
    </w:r>
    <w:r>
      <w:fldChar w:fldCharType="end"/>
    </w:r>
  </w:p>
  <w:p w14:paraId="76C5675E" w14:textId="77777777" w:rsidR="00B971DC" w:rsidRDefault="00B971DC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D80DE" w14:textId="77777777" w:rsidR="00E44FE6" w:rsidRPr="00E44FE6" w:rsidRDefault="00E44FE6" w:rsidP="00E44FE6">
    <w:pPr>
      <w:pStyle w:val="a6"/>
      <w:jc w:val="center"/>
      <w:rPr>
        <w:lang w:val="kk-KZ"/>
      </w:rPr>
    </w:pPr>
    <w:r>
      <w:rPr>
        <w:lang w:val="kk-KZ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F7BC1"/>
    <w:multiLevelType w:val="hybridMultilevel"/>
    <w:tmpl w:val="DED29FA6"/>
    <w:lvl w:ilvl="0" w:tplc="04190011">
      <w:start w:val="1"/>
      <w:numFmt w:val="decimal"/>
      <w:lvlText w:val="%1)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-2671" w:hanging="360"/>
      </w:pPr>
    </w:lvl>
    <w:lvl w:ilvl="2" w:tplc="0419001B" w:tentative="1">
      <w:start w:val="1"/>
      <w:numFmt w:val="lowerRoman"/>
      <w:lvlText w:val="%3."/>
      <w:lvlJc w:val="right"/>
      <w:pPr>
        <w:ind w:left="-1951" w:hanging="180"/>
      </w:pPr>
    </w:lvl>
    <w:lvl w:ilvl="3" w:tplc="0419000F" w:tentative="1">
      <w:start w:val="1"/>
      <w:numFmt w:val="decimal"/>
      <w:lvlText w:val="%4."/>
      <w:lvlJc w:val="left"/>
      <w:pPr>
        <w:ind w:left="-1231" w:hanging="360"/>
      </w:pPr>
    </w:lvl>
    <w:lvl w:ilvl="4" w:tplc="04190019" w:tentative="1">
      <w:start w:val="1"/>
      <w:numFmt w:val="lowerLetter"/>
      <w:lvlText w:val="%5."/>
      <w:lvlJc w:val="left"/>
      <w:pPr>
        <w:ind w:left="-511" w:hanging="360"/>
      </w:pPr>
    </w:lvl>
    <w:lvl w:ilvl="5" w:tplc="0419001B" w:tentative="1">
      <w:start w:val="1"/>
      <w:numFmt w:val="lowerRoman"/>
      <w:lvlText w:val="%6."/>
      <w:lvlJc w:val="right"/>
      <w:pPr>
        <w:ind w:left="209" w:hanging="180"/>
      </w:pPr>
    </w:lvl>
    <w:lvl w:ilvl="6" w:tplc="0419000F" w:tentative="1">
      <w:start w:val="1"/>
      <w:numFmt w:val="decimal"/>
      <w:lvlText w:val="%7."/>
      <w:lvlJc w:val="left"/>
      <w:pPr>
        <w:ind w:left="929" w:hanging="360"/>
      </w:pPr>
    </w:lvl>
    <w:lvl w:ilvl="7" w:tplc="04190019" w:tentative="1">
      <w:start w:val="1"/>
      <w:numFmt w:val="lowerLetter"/>
      <w:lvlText w:val="%8."/>
      <w:lvlJc w:val="left"/>
      <w:pPr>
        <w:ind w:left="1649" w:hanging="360"/>
      </w:pPr>
    </w:lvl>
    <w:lvl w:ilvl="8" w:tplc="0419001B" w:tentative="1">
      <w:start w:val="1"/>
      <w:numFmt w:val="lowerRoman"/>
      <w:lvlText w:val="%9."/>
      <w:lvlJc w:val="right"/>
      <w:pPr>
        <w:ind w:left="236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252"/>
    <w:rsid w:val="000020EE"/>
    <w:rsid w:val="00002CD5"/>
    <w:rsid w:val="00004A2C"/>
    <w:rsid w:val="00006AF8"/>
    <w:rsid w:val="000105C2"/>
    <w:rsid w:val="00020A03"/>
    <w:rsid w:val="0002417F"/>
    <w:rsid w:val="00025429"/>
    <w:rsid w:val="000259E5"/>
    <w:rsid w:val="0002636F"/>
    <w:rsid w:val="00044A6A"/>
    <w:rsid w:val="00047516"/>
    <w:rsid w:val="00052243"/>
    <w:rsid w:val="00055654"/>
    <w:rsid w:val="0006342D"/>
    <w:rsid w:val="00071763"/>
    <w:rsid w:val="00074B65"/>
    <w:rsid w:val="00092E83"/>
    <w:rsid w:val="0009321B"/>
    <w:rsid w:val="00096E76"/>
    <w:rsid w:val="00097949"/>
    <w:rsid w:val="000A1788"/>
    <w:rsid w:val="000A4927"/>
    <w:rsid w:val="000C64B2"/>
    <w:rsid w:val="000C6FC3"/>
    <w:rsid w:val="000D1550"/>
    <w:rsid w:val="000E0C57"/>
    <w:rsid w:val="000E7DDA"/>
    <w:rsid w:val="000F4524"/>
    <w:rsid w:val="00113A65"/>
    <w:rsid w:val="00121810"/>
    <w:rsid w:val="001300B4"/>
    <w:rsid w:val="00140320"/>
    <w:rsid w:val="00145B00"/>
    <w:rsid w:val="001463FE"/>
    <w:rsid w:val="00147D03"/>
    <w:rsid w:val="00153C55"/>
    <w:rsid w:val="00163A79"/>
    <w:rsid w:val="00163B45"/>
    <w:rsid w:val="00172532"/>
    <w:rsid w:val="00174113"/>
    <w:rsid w:val="001765F8"/>
    <w:rsid w:val="001834EF"/>
    <w:rsid w:val="001846F5"/>
    <w:rsid w:val="00192B1E"/>
    <w:rsid w:val="00196FB8"/>
    <w:rsid w:val="001A091F"/>
    <w:rsid w:val="001A0C3B"/>
    <w:rsid w:val="001A565D"/>
    <w:rsid w:val="001A5FDD"/>
    <w:rsid w:val="001A7810"/>
    <w:rsid w:val="001B26D9"/>
    <w:rsid w:val="001C026F"/>
    <w:rsid w:val="001C3528"/>
    <w:rsid w:val="001C4A34"/>
    <w:rsid w:val="001C7485"/>
    <w:rsid w:val="001D16E2"/>
    <w:rsid w:val="001D3F7B"/>
    <w:rsid w:val="001F0BEB"/>
    <w:rsid w:val="001F725A"/>
    <w:rsid w:val="00212900"/>
    <w:rsid w:val="00216F55"/>
    <w:rsid w:val="002211A5"/>
    <w:rsid w:val="00222103"/>
    <w:rsid w:val="00226C8F"/>
    <w:rsid w:val="002352FD"/>
    <w:rsid w:val="00236F2A"/>
    <w:rsid w:val="002402F8"/>
    <w:rsid w:val="00245EC0"/>
    <w:rsid w:val="00251658"/>
    <w:rsid w:val="00257A82"/>
    <w:rsid w:val="0026127E"/>
    <w:rsid w:val="0027622C"/>
    <w:rsid w:val="00276257"/>
    <w:rsid w:val="00287546"/>
    <w:rsid w:val="002875B3"/>
    <w:rsid w:val="002A279E"/>
    <w:rsid w:val="002A35FE"/>
    <w:rsid w:val="002A4078"/>
    <w:rsid w:val="002B1DBF"/>
    <w:rsid w:val="002B21CE"/>
    <w:rsid w:val="002B61FD"/>
    <w:rsid w:val="002C13BE"/>
    <w:rsid w:val="002C24CE"/>
    <w:rsid w:val="002C5946"/>
    <w:rsid w:val="002C6502"/>
    <w:rsid w:val="002D18C9"/>
    <w:rsid w:val="002D405B"/>
    <w:rsid w:val="002D414E"/>
    <w:rsid w:val="002D46B4"/>
    <w:rsid w:val="002D47AA"/>
    <w:rsid w:val="002D701A"/>
    <w:rsid w:val="002D7043"/>
    <w:rsid w:val="002E1B5A"/>
    <w:rsid w:val="002E5E3F"/>
    <w:rsid w:val="002F35FD"/>
    <w:rsid w:val="002F363D"/>
    <w:rsid w:val="002F522B"/>
    <w:rsid w:val="002F57A5"/>
    <w:rsid w:val="0030150A"/>
    <w:rsid w:val="00303045"/>
    <w:rsid w:val="00303E06"/>
    <w:rsid w:val="00314E91"/>
    <w:rsid w:val="00322A3F"/>
    <w:rsid w:val="00326E88"/>
    <w:rsid w:val="00331108"/>
    <w:rsid w:val="003341F9"/>
    <w:rsid w:val="003359D3"/>
    <w:rsid w:val="0034211C"/>
    <w:rsid w:val="00346016"/>
    <w:rsid w:val="00353A61"/>
    <w:rsid w:val="0036367B"/>
    <w:rsid w:val="00364497"/>
    <w:rsid w:val="00364EE5"/>
    <w:rsid w:val="00380AE9"/>
    <w:rsid w:val="0039461E"/>
    <w:rsid w:val="003956B5"/>
    <w:rsid w:val="00396129"/>
    <w:rsid w:val="00397F04"/>
    <w:rsid w:val="003A2773"/>
    <w:rsid w:val="003A55E8"/>
    <w:rsid w:val="003B5E48"/>
    <w:rsid w:val="003B709E"/>
    <w:rsid w:val="003C0648"/>
    <w:rsid w:val="003C5558"/>
    <w:rsid w:val="003D7CB7"/>
    <w:rsid w:val="003E15B7"/>
    <w:rsid w:val="003E5DBA"/>
    <w:rsid w:val="003F0791"/>
    <w:rsid w:val="003F2B04"/>
    <w:rsid w:val="003F2DDC"/>
    <w:rsid w:val="003F3319"/>
    <w:rsid w:val="003F7AAB"/>
    <w:rsid w:val="00406FE7"/>
    <w:rsid w:val="004122FE"/>
    <w:rsid w:val="004124C0"/>
    <w:rsid w:val="00434D46"/>
    <w:rsid w:val="00435836"/>
    <w:rsid w:val="00435CB6"/>
    <w:rsid w:val="0043674A"/>
    <w:rsid w:val="004417A8"/>
    <w:rsid w:val="00447D46"/>
    <w:rsid w:val="00451007"/>
    <w:rsid w:val="004538B8"/>
    <w:rsid w:val="00455AD7"/>
    <w:rsid w:val="004614D8"/>
    <w:rsid w:val="004664AE"/>
    <w:rsid w:val="004670D7"/>
    <w:rsid w:val="004705FB"/>
    <w:rsid w:val="0047185C"/>
    <w:rsid w:val="004722C4"/>
    <w:rsid w:val="0047347C"/>
    <w:rsid w:val="0048277C"/>
    <w:rsid w:val="00482BF7"/>
    <w:rsid w:val="0049039F"/>
    <w:rsid w:val="00491DD1"/>
    <w:rsid w:val="0049392E"/>
    <w:rsid w:val="004A1E87"/>
    <w:rsid w:val="004A456C"/>
    <w:rsid w:val="004A4719"/>
    <w:rsid w:val="004A4BA2"/>
    <w:rsid w:val="004A7977"/>
    <w:rsid w:val="004B07E8"/>
    <w:rsid w:val="004B1E7F"/>
    <w:rsid w:val="004B5B82"/>
    <w:rsid w:val="004C5E83"/>
    <w:rsid w:val="004E4BE3"/>
    <w:rsid w:val="004E6BCD"/>
    <w:rsid w:val="004E7E77"/>
    <w:rsid w:val="004E7F91"/>
    <w:rsid w:val="004F3B70"/>
    <w:rsid w:val="004F5CE5"/>
    <w:rsid w:val="004F6F0A"/>
    <w:rsid w:val="00511314"/>
    <w:rsid w:val="00511CEB"/>
    <w:rsid w:val="005206BC"/>
    <w:rsid w:val="00531BB7"/>
    <w:rsid w:val="00540638"/>
    <w:rsid w:val="005409D8"/>
    <w:rsid w:val="00545E4D"/>
    <w:rsid w:val="005478CE"/>
    <w:rsid w:val="005510F4"/>
    <w:rsid w:val="0055112B"/>
    <w:rsid w:val="00552F85"/>
    <w:rsid w:val="00552FCF"/>
    <w:rsid w:val="00553AC5"/>
    <w:rsid w:val="00555566"/>
    <w:rsid w:val="0055762F"/>
    <w:rsid w:val="00562864"/>
    <w:rsid w:val="00562B53"/>
    <w:rsid w:val="005656B2"/>
    <w:rsid w:val="00571B8F"/>
    <w:rsid w:val="00572330"/>
    <w:rsid w:val="00572343"/>
    <w:rsid w:val="00572745"/>
    <w:rsid w:val="00573373"/>
    <w:rsid w:val="0057496F"/>
    <w:rsid w:val="00580199"/>
    <w:rsid w:val="005830AC"/>
    <w:rsid w:val="0058682A"/>
    <w:rsid w:val="005870BB"/>
    <w:rsid w:val="005912EA"/>
    <w:rsid w:val="0059132E"/>
    <w:rsid w:val="00592C4D"/>
    <w:rsid w:val="00595A10"/>
    <w:rsid w:val="00596A67"/>
    <w:rsid w:val="005A27E9"/>
    <w:rsid w:val="005B406B"/>
    <w:rsid w:val="005C047A"/>
    <w:rsid w:val="005C1C64"/>
    <w:rsid w:val="005D0FFC"/>
    <w:rsid w:val="005D1F8B"/>
    <w:rsid w:val="005D516F"/>
    <w:rsid w:val="005E21A2"/>
    <w:rsid w:val="005F6212"/>
    <w:rsid w:val="005F77EF"/>
    <w:rsid w:val="00601C0F"/>
    <w:rsid w:val="0060230B"/>
    <w:rsid w:val="0060386A"/>
    <w:rsid w:val="00623F9B"/>
    <w:rsid w:val="00624C61"/>
    <w:rsid w:val="00625E33"/>
    <w:rsid w:val="00631FDB"/>
    <w:rsid w:val="0063350F"/>
    <w:rsid w:val="00635240"/>
    <w:rsid w:val="00635EC5"/>
    <w:rsid w:val="00642B90"/>
    <w:rsid w:val="00643A04"/>
    <w:rsid w:val="0064717F"/>
    <w:rsid w:val="0065728F"/>
    <w:rsid w:val="00657AED"/>
    <w:rsid w:val="0067344E"/>
    <w:rsid w:val="00675A3B"/>
    <w:rsid w:val="006843A1"/>
    <w:rsid w:val="00686494"/>
    <w:rsid w:val="006867C3"/>
    <w:rsid w:val="00694335"/>
    <w:rsid w:val="006A1B5F"/>
    <w:rsid w:val="006A341A"/>
    <w:rsid w:val="006A5259"/>
    <w:rsid w:val="006A7C51"/>
    <w:rsid w:val="006B567C"/>
    <w:rsid w:val="006B7D3E"/>
    <w:rsid w:val="006C21CA"/>
    <w:rsid w:val="006C4F27"/>
    <w:rsid w:val="006C7AFA"/>
    <w:rsid w:val="006D240E"/>
    <w:rsid w:val="006D3C06"/>
    <w:rsid w:val="006D6FB7"/>
    <w:rsid w:val="006D746A"/>
    <w:rsid w:val="006E2C40"/>
    <w:rsid w:val="006E54BB"/>
    <w:rsid w:val="006E5675"/>
    <w:rsid w:val="00701570"/>
    <w:rsid w:val="007154D3"/>
    <w:rsid w:val="00721A1F"/>
    <w:rsid w:val="00721DBC"/>
    <w:rsid w:val="00722EA5"/>
    <w:rsid w:val="0072356C"/>
    <w:rsid w:val="0072617C"/>
    <w:rsid w:val="00727370"/>
    <w:rsid w:val="00727A01"/>
    <w:rsid w:val="00741993"/>
    <w:rsid w:val="00744150"/>
    <w:rsid w:val="00747B94"/>
    <w:rsid w:val="007500E1"/>
    <w:rsid w:val="0075160C"/>
    <w:rsid w:val="007525BF"/>
    <w:rsid w:val="0075390B"/>
    <w:rsid w:val="00754DD8"/>
    <w:rsid w:val="007553BC"/>
    <w:rsid w:val="00760C83"/>
    <w:rsid w:val="007656F4"/>
    <w:rsid w:val="0077115D"/>
    <w:rsid w:val="00771EAB"/>
    <w:rsid w:val="00772099"/>
    <w:rsid w:val="00772C4E"/>
    <w:rsid w:val="00773F91"/>
    <w:rsid w:val="0077485B"/>
    <w:rsid w:val="00775A27"/>
    <w:rsid w:val="00777281"/>
    <w:rsid w:val="0078372A"/>
    <w:rsid w:val="00783769"/>
    <w:rsid w:val="00787EDE"/>
    <w:rsid w:val="007A6FBF"/>
    <w:rsid w:val="007B1DE6"/>
    <w:rsid w:val="007B7B5D"/>
    <w:rsid w:val="007C03B5"/>
    <w:rsid w:val="007C4E05"/>
    <w:rsid w:val="007C6A1A"/>
    <w:rsid w:val="007C76E9"/>
    <w:rsid w:val="007D0858"/>
    <w:rsid w:val="007D0D0C"/>
    <w:rsid w:val="007F1253"/>
    <w:rsid w:val="007F64AE"/>
    <w:rsid w:val="007F666F"/>
    <w:rsid w:val="0080300E"/>
    <w:rsid w:val="00807DE2"/>
    <w:rsid w:val="00812F27"/>
    <w:rsid w:val="00815237"/>
    <w:rsid w:val="008178D3"/>
    <w:rsid w:val="00832846"/>
    <w:rsid w:val="00844117"/>
    <w:rsid w:val="00846423"/>
    <w:rsid w:val="008472D7"/>
    <w:rsid w:val="008508DF"/>
    <w:rsid w:val="008563E5"/>
    <w:rsid w:val="00860344"/>
    <w:rsid w:val="0087061E"/>
    <w:rsid w:val="00871023"/>
    <w:rsid w:val="00872A44"/>
    <w:rsid w:val="0087725D"/>
    <w:rsid w:val="00881033"/>
    <w:rsid w:val="0088494D"/>
    <w:rsid w:val="008909EC"/>
    <w:rsid w:val="008A143F"/>
    <w:rsid w:val="008A3859"/>
    <w:rsid w:val="008A55B2"/>
    <w:rsid w:val="008B2516"/>
    <w:rsid w:val="008B42F9"/>
    <w:rsid w:val="008C6E08"/>
    <w:rsid w:val="008D1482"/>
    <w:rsid w:val="008D7AB0"/>
    <w:rsid w:val="008E1BF5"/>
    <w:rsid w:val="008E2932"/>
    <w:rsid w:val="008E40DF"/>
    <w:rsid w:val="008E5889"/>
    <w:rsid w:val="008E6FAD"/>
    <w:rsid w:val="008F2FB5"/>
    <w:rsid w:val="008F328F"/>
    <w:rsid w:val="00901C65"/>
    <w:rsid w:val="00902A2D"/>
    <w:rsid w:val="00903E97"/>
    <w:rsid w:val="00904518"/>
    <w:rsid w:val="009045F5"/>
    <w:rsid w:val="00904CED"/>
    <w:rsid w:val="0090577A"/>
    <w:rsid w:val="00912AE8"/>
    <w:rsid w:val="00913C99"/>
    <w:rsid w:val="00914898"/>
    <w:rsid w:val="00917161"/>
    <w:rsid w:val="00927580"/>
    <w:rsid w:val="009370F0"/>
    <w:rsid w:val="009456A0"/>
    <w:rsid w:val="00947429"/>
    <w:rsid w:val="00947D05"/>
    <w:rsid w:val="00954F79"/>
    <w:rsid w:val="009554F4"/>
    <w:rsid w:val="00961890"/>
    <w:rsid w:val="00973C10"/>
    <w:rsid w:val="00980DC2"/>
    <w:rsid w:val="0099431E"/>
    <w:rsid w:val="00995FE8"/>
    <w:rsid w:val="009A5DA8"/>
    <w:rsid w:val="009A732F"/>
    <w:rsid w:val="009B2A3E"/>
    <w:rsid w:val="009C1AE9"/>
    <w:rsid w:val="009C294C"/>
    <w:rsid w:val="009D2B0B"/>
    <w:rsid w:val="009E6208"/>
    <w:rsid w:val="009F5097"/>
    <w:rsid w:val="00A037FE"/>
    <w:rsid w:val="00A04A76"/>
    <w:rsid w:val="00A164EF"/>
    <w:rsid w:val="00A2179E"/>
    <w:rsid w:val="00A226E9"/>
    <w:rsid w:val="00A2609F"/>
    <w:rsid w:val="00A2735D"/>
    <w:rsid w:val="00A27607"/>
    <w:rsid w:val="00A31BA7"/>
    <w:rsid w:val="00A323D3"/>
    <w:rsid w:val="00A33BC9"/>
    <w:rsid w:val="00A361D1"/>
    <w:rsid w:val="00A4289C"/>
    <w:rsid w:val="00A42DD4"/>
    <w:rsid w:val="00A438E9"/>
    <w:rsid w:val="00A55E1C"/>
    <w:rsid w:val="00A652EE"/>
    <w:rsid w:val="00A65BDD"/>
    <w:rsid w:val="00A70E25"/>
    <w:rsid w:val="00A811C4"/>
    <w:rsid w:val="00A83B8B"/>
    <w:rsid w:val="00A84E83"/>
    <w:rsid w:val="00A860E3"/>
    <w:rsid w:val="00A90B67"/>
    <w:rsid w:val="00A91033"/>
    <w:rsid w:val="00A93E10"/>
    <w:rsid w:val="00A96C7D"/>
    <w:rsid w:val="00A97207"/>
    <w:rsid w:val="00AB4A26"/>
    <w:rsid w:val="00AC43F2"/>
    <w:rsid w:val="00AC44FC"/>
    <w:rsid w:val="00AC6E6F"/>
    <w:rsid w:val="00AD211D"/>
    <w:rsid w:val="00AE24D3"/>
    <w:rsid w:val="00AE6DE3"/>
    <w:rsid w:val="00AE7C8E"/>
    <w:rsid w:val="00AF0E28"/>
    <w:rsid w:val="00AF1DD3"/>
    <w:rsid w:val="00AF33A9"/>
    <w:rsid w:val="00AF3D69"/>
    <w:rsid w:val="00AF3E1D"/>
    <w:rsid w:val="00AF46FC"/>
    <w:rsid w:val="00B01CEB"/>
    <w:rsid w:val="00B0452D"/>
    <w:rsid w:val="00B057C8"/>
    <w:rsid w:val="00B17FBD"/>
    <w:rsid w:val="00B20479"/>
    <w:rsid w:val="00B22975"/>
    <w:rsid w:val="00B22A19"/>
    <w:rsid w:val="00B23D42"/>
    <w:rsid w:val="00B3063E"/>
    <w:rsid w:val="00B3406A"/>
    <w:rsid w:val="00B3644F"/>
    <w:rsid w:val="00B45AC9"/>
    <w:rsid w:val="00B64A15"/>
    <w:rsid w:val="00B6742E"/>
    <w:rsid w:val="00B7002B"/>
    <w:rsid w:val="00B747D4"/>
    <w:rsid w:val="00B749DB"/>
    <w:rsid w:val="00B8119D"/>
    <w:rsid w:val="00B94061"/>
    <w:rsid w:val="00B971DC"/>
    <w:rsid w:val="00B97C1B"/>
    <w:rsid w:val="00B97DC0"/>
    <w:rsid w:val="00BB17F4"/>
    <w:rsid w:val="00BB4900"/>
    <w:rsid w:val="00BB7E0C"/>
    <w:rsid w:val="00BC4403"/>
    <w:rsid w:val="00BC5341"/>
    <w:rsid w:val="00BC7310"/>
    <w:rsid w:val="00BC7E43"/>
    <w:rsid w:val="00BD1C18"/>
    <w:rsid w:val="00BD3AAA"/>
    <w:rsid w:val="00BD776A"/>
    <w:rsid w:val="00BE2539"/>
    <w:rsid w:val="00BE3563"/>
    <w:rsid w:val="00BE3C74"/>
    <w:rsid w:val="00BE7DB1"/>
    <w:rsid w:val="00BF27D5"/>
    <w:rsid w:val="00BF525B"/>
    <w:rsid w:val="00BF62CD"/>
    <w:rsid w:val="00C036DD"/>
    <w:rsid w:val="00C036FC"/>
    <w:rsid w:val="00C11996"/>
    <w:rsid w:val="00C12EDD"/>
    <w:rsid w:val="00C22A86"/>
    <w:rsid w:val="00C35B12"/>
    <w:rsid w:val="00C41EB0"/>
    <w:rsid w:val="00C43A57"/>
    <w:rsid w:val="00C506A1"/>
    <w:rsid w:val="00C51256"/>
    <w:rsid w:val="00C52ED7"/>
    <w:rsid w:val="00C54EDD"/>
    <w:rsid w:val="00C55B57"/>
    <w:rsid w:val="00C607E7"/>
    <w:rsid w:val="00C65A34"/>
    <w:rsid w:val="00C8013A"/>
    <w:rsid w:val="00C8103D"/>
    <w:rsid w:val="00C82047"/>
    <w:rsid w:val="00C82197"/>
    <w:rsid w:val="00C84D41"/>
    <w:rsid w:val="00C85EEC"/>
    <w:rsid w:val="00C91234"/>
    <w:rsid w:val="00C912DB"/>
    <w:rsid w:val="00C970D5"/>
    <w:rsid w:val="00CA02F7"/>
    <w:rsid w:val="00CA1F9B"/>
    <w:rsid w:val="00CA338E"/>
    <w:rsid w:val="00CA5E4B"/>
    <w:rsid w:val="00CA659A"/>
    <w:rsid w:val="00CB1BB6"/>
    <w:rsid w:val="00CB202E"/>
    <w:rsid w:val="00CB392B"/>
    <w:rsid w:val="00CB6E7C"/>
    <w:rsid w:val="00CC08A0"/>
    <w:rsid w:val="00CC3051"/>
    <w:rsid w:val="00CC4A42"/>
    <w:rsid w:val="00CC6AB4"/>
    <w:rsid w:val="00CC705E"/>
    <w:rsid w:val="00CD536D"/>
    <w:rsid w:val="00CE04AC"/>
    <w:rsid w:val="00CE0654"/>
    <w:rsid w:val="00CE51CE"/>
    <w:rsid w:val="00CF03AC"/>
    <w:rsid w:val="00CF0A8C"/>
    <w:rsid w:val="00CF2B38"/>
    <w:rsid w:val="00D12001"/>
    <w:rsid w:val="00D134BB"/>
    <w:rsid w:val="00D16A32"/>
    <w:rsid w:val="00D21BCE"/>
    <w:rsid w:val="00D228BB"/>
    <w:rsid w:val="00D2372B"/>
    <w:rsid w:val="00D24FFC"/>
    <w:rsid w:val="00D42161"/>
    <w:rsid w:val="00D43E39"/>
    <w:rsid w:val="00D45808"/>
    <w:rsid w:val="00D52C15"/>
    <w:rsid w:val="00D52CB8"/>
    <w:rsid w:val="00D548FA"/>
    <w:rsid w:val="00D579F4"/>
    <w:rsid w:val="00D64042"/>
    <w:rsid w:val="00D679EC"/>
    <w:rsid w:val="00D702A0"/>
    <w:rsid w:val="00D73318"/>
    <w:rsid w:val="00D83DFA"/>
    <w:rsid w:val="00D83F5D"/>
    <w:rsid w:val="00D94586"/>
    <w:rsid w:val="00D94BC3"/>
    <w:rsid w:val="00D962DA"/>
    <w:rsid w:val="00DB0F21"/>
    <w:rsid w:val="00DB4C63"/>
    <w:rsid w:val="00DB5F6C"/>
    <w:rsid w:val="00DB7B6A"/>
    <w:rsid w:val="00DC08F7"/>
    <w:rsid w:val="00DC0919"/>
    <w:rsid w:val="00DC2598"/>
    <w:rsid w:val="00DD01FB"/>
    <w:rsid w:val="00DD1C60"/>
    <w:rsid w:val="00DD3F48"/>
    <w:rsid w:val="00DE35C4"/>
    <w:rsid w:val="00DE50F1"/>
    <w:rsid w:val="00DF0366"/>
    <w:rsid w:val="00DF1475"/>
    <w:rsid w:val="00DF58E4"/>
    <w:rsid w:val="00E02124"/>
    <w:rsid w:val="00E0548A"/>
    <w:rsid w:val="00E20A0D"/>
    <w:rsid w:val="00E21035"/>
    <w:rsid w:val="00E24E63"/>
    <w:rsid w:val="00E253AA"/>
    <w:rsid w:val="00E25E32"/>
    <w:rsid w:val="00E2663F"/>
    <w:rsid w:val="00E332AE"/>
    <w:rsid w:val="00E341CF"/>
    <w:rsid w:val="00E375D2"/>
    <w:rsid w:val="00E405AB"/>
    <w:rsid w:val="00E44FE6"/>
    <w:rsid w:val="00E5126D"/>
    <w:rsid w:val="00E523DC"/>
    <w:rsid w:val="00E54EB3"/>
    <w:rsid w:val="00E57B07"/>
    <w:rsid w:val="00E61268"/>
    <w:rsid w:val="00E63D31"/>
    <w:rsid w:val="00E64873"/>
    <w:rsid w:val="00E671C3"/>
    <w:rsid w:val="00E71729"/>
    <w:rsid w:val="00E718C6"/>
    <w:rsid w:val="00E868FC"/>
    <w:rsid w:val="00E93DCC"/>
    <w:rsid w:val="00E95495"/>
    <w:rsid w:val="00E97242"/>
    <w:rsid w:val="00EA18D8"/>
    <w:rsid w:val="00EA25B2"/>
    <w:rsid w:val="00EA3FD0"/>
    <w:rsid w:val="00EA76A2"/>
    <w:rsid w:val="00EA7871"/>
    <w:rsid w:val="00EB1062"/>
    <w:rsid w:val="00EB5357"/>
    <w:rsid w:val="00EB6B8E"/>
    <w:rsid w:val="00EC2AE1"/>
    <w:rsid w:val="00ED21DE"/>
    <w:rsid w:val="00ED50C9"/>
    <w:rsid w:val="00ED5B6D"/>
    <w:rsid w:val="00EE1D75"/>
    <w:rsid w:val="00EE2884"/>
    <w:rsid w:val="00EF1888"/>
    <w:rsid w:val="00F015A2"/>
    <w:rsid w:val="00F023EE"/>
    <w:rsid w:val="00F048A3"/>
    <w:rsid w:val="00F16BC4"/>
    <w:rsid w:val="00F1778A"/>
    <w:rsid w:val="00F17CBE"/>
    <w:rsid w:val="00F25412"/>
    <w:rsid w:val="00F2664A"/>
    <w:rsid w:val="00F3193E"/>
    <w:rsid w:val="00F45BE6"/>
    <w:rsid w:val="00F57D1C"/>
    <w:rsid w:val="00F65E1C"/>
    <w:rsid w:val="00F700BC"/>
    <w:rsid w:val="00F808E9"/>
    <w:rsid w:val="00F81327"/>
    <w:rsid w:val="00F91B94"/>
    <w:rsid w:val="00F91F1E"/>
    <w:rsid w:val="00F967CC"/>
    <w:rsid w:val="00FA0D58"/>
    <w:rsid w:val="00FA16FD"/>
    <w:rsid w:val="00FA2252"/>
    <w:rsid w:val="00FC1131"/>
    <w:rsid w:val="00FD0D1B"/>
    <w:rsid w:val="00FD2E9F"/>
    <w:rsid w:val="00FD2F99"/>
    <w:rsid w:val="00FD4D80"/>
    <w:rsid w:val="00FE08F5"/>
    <w:rsid w:val="00FE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26E29F"/>
  <w15:chartTrackingRefBased/>
  <w15:docId w15:val="{607EB0BF-966F-430F-A889-827B5997A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B07"/>
    <w:rPr>
      <w:sz w:val="24"/>
      <w:szCs w:val="24"/>
      <w:lang w:val="ru-RU" w:eastAsia="ru-RU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rsid w:val="00E57B07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E57B07"/>
  </w:style>
  <w:style w:type="paragraph" w:customStyle="1" w:styleId="a5">
    <w:name w:val=" Знак"/>
    <w:basedOn w:val="a"/>
    <w:autoRedefine/>
    <w:rsid w:val="00E57B07"/>
    <w:pPr>
      <w:spacing w:after="160" w:line="240" w:lineRule="exact"/>
    </w:pPr>
    <w:rPr>
      <w:rFonts w:eastAsia="SimSun"/>
      <w:b/>
      <w:sz w:val="28"/>
      <w:lang w:val="en-US" w:eastAsia="en-US"/>
    </w:rPr>
  </w:style>
  <w:style w:type="paragraph" w:styleId="a6">
    <w:name w:val="header"/>
    <w:basedOn w:val="a"/>
    <w:link w:val="a7"/>
    <w:uiPriority w:val="99"/>
    <w:rsid w:val="00E57B07"/>
    <w:pPr>
      <w:tabs>
        <w:tab w:val="center" w:pos="4677"/>
        <w:tab w:val="right" w:pos="9355"/>
      </w:tabs>
    </w:pPr>
  </w:style>
  <w:style w:type="paragraph" w:styleId="a8">
    <w:name w:val="Обычный (веб)"/>
    <w:basedOn w:val="a"/>
    <w:uiPriority w:val="99"/>
    <w:rsid w:val="00E341CF"/>
    <w:pPr>
      <w:spacing w:before="100" w:beforeAutospacing="1" w:after="100" w:afterAutospacing="1"/>
    </w:pPr>
  </w:style>
  <w:style w:type="paragraph" w:styleId="a9">
    <w:name w:val="Balloon Text"/>
    <w:basedOn w:val="a"/>
    <w:semiHidden/>
    <w:rsid w:val="00BB17F4"/>
    <w:rPr>
      <w:rFonts w:ascii="Tahoma" w:hAnsi="Tahoma" w:cs="Tahoma"/>
      <w:sz w:val="16"/>
      <w:szCs w:val="16"/>
    </w:rPr>
  </w:style>
  <w:style w:type="table" w:styleId="aa">
    <w:name w:val="Table Grid"/>
    <w:basedOn w:val="a1"/>
    <w:rsid w:val="00B940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Знак"/>
    <w:basedOn w:val="a"/>
    <w:autoRedefine/>
    <w:rsid w:val="00D43E39"/>
    <w:pPr>
      <w:spacing w:after="160" w:line="240" w:lineRule="exact"/>
    </w:pPr>
    <w:rPr>
      <w:rFonts w:eastAsia="SimSun"/>
      <w:b/>
      <w:sz w:val="28"/>
      <w:lang w:val="en-US" w:eastAsia="en-US"/>
    </w:rPr>
  </w:style>
  <w:style w:type="paragraph" w:styleId="ac">
    <w:name w:val="Body Text Indent"/>
    <w:basedOn w:val="a"/>
    <w:link w:val="ad"/>
    <w:rsid w:val="00E71729"/>
    <w:pPr>
      <w:ind w:firstLine="708"/>
      <w:jc w:val="both"/>
    </w:pPr>
    <w:rPr>
      <w:bCs/>
      <w:iCs/>
      <w:sz w:val="28"/>
      <w:szCs w:val="20"/>
      <w:lang w:val="x-none" w:eastAsia="x-none"/>
    </w:rPr>
  </w:style>
  <w:style w:type="character" w:customStyle="1" w:styleId="ad">
    <w:name w:val="Основной текст с отступом Знак"/>
    <w:link w:val="ac"/>
    <w:rsid w:val="00E71729"/>
    <w:rPr>
      <w:bCs/>
      <w:iCs/>
      <w:sz w:val="28"/>
    </w:rPr>
  </w:style>
  <w:style w:type="paragraph" w:styleId="ae">
    <w:name w:val="No Spacing"/>
    <w:uiPriority w:val="1"/>
    <w:qFormat/>
    <w:rsid w:val="00145B00"/>
    <w:rPr>
      <w:rFonts w:ascii="Calibri" w:eastAsia="Calibri" w:hAnsi="Calibri"/>
      <w:sz w:val="22"/>
      <w:szCs w:val="22"/>
      <w:lang w:val="ru-RU"/>
    </w:rPr>
  </w:style>
  <w:style w:type="paragraph" w:customStyle="1" w:styleId="j16">
    <w:name w:val="j16"/>
    <w:basedOn w:val="a"/>
    <w:rsid w:val="008909EC"/>
    <w:pPr>
      <w:spacing w:before="100" w:beforeAutospacing="1" w:after="100" w:afterAutospacing="1"/>
    </w:pPr>
  </w:style>
  <w:style w:type="character" w:customStyle="1" w:styleId="s0">
    <w:name w:val="s0"/>
    <w:rsid w:val="008909EC"/>
  </w:style>
  <w:style w:type="character" w:customStyle="1" w:styleId="1">
    <w:name w:val="Основной текст1"/>
    <w:rsid w:val="00D45808"/>
    <w:rPr>
      <w:rFonts w:ascii="Times New Roman" w:eastAsia="Times New Roman" w:hAnsi="Times New Roman" w:cs="Times New Roman"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character" w:styleId="af">
    <w:name w:val="Hyperlink"/>
    <w:rsid w:val="00D45808"/>
    <w:rPr>
      <w:color w:val="333399"/>
      <w:u w:val="single"/>
    </w:rPr>
  </w:style>
  <w:style w:type="character" w:customStyle="1" w:styleId="s1">
    <w:name w:val="s1"/>
    <w:rsid w:val="005C047A"/>
  </w:style>
  <w:style w:type="paragraph" w:styleId="af0">
    <w:name w:val="List Paragraph"/>
    <w:basedOn w:val="a"/>
    <w:uiPriority w:val="34"/>
    <w:qFormat/>
    <w:rsid w:val="001D16E2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f1">
    <w:name w:val="Body Text"/>
    <w:basedOn w:val="a"/>
    <w:link w:val="af2"/>
    <w:rsid w:val="00DE35C4"/>
    <w:pPr>
      <w:spacing w:after="120"/>
    </w:pPr>
    <w:rPr>
      <w:lang w:val="x-none" w:eastAsia="x-none"/>
    </w:rPr>
  </w:style>
  <w:style w:type="character" w:customStyle="1" w:styleId="af2">
    <w:name w:val="Основной текст Знак"/>
    <w:link w:val="af1"/>
    <w:rsid w:val="00DE35C4"/>
    <w:rPr>
      <w:sz w:val="24"/>
      <w:szCs w:val="24"/>
    </w:rPr>
  </w:style>
  <w:style w:type="character" w:customStyle="1" w:styleId="a7">
    <w:name w:val="Верхний колонтитул Знак"/>
    <w:link w:val="a6"/>
    <w:uiPriority w:val="99"/>
    <w:rsid w:val="004B07E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10202E-5718-4C7C-9A68-B16D4E15C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ПОЛОЖЕНИЕ УПиИ рус финал 2025.docx</Template>
  <TotalTime>1</TotalTime>
  <Pages>8</Pages>
  <Words>2721</Words>
  <Characters>15513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 утверждении Стратегического плана</vt:lpstr>
    </vt:vector>
  </TitlesOfParts>
  <Company>Hewlett-Packard Company</Company>
  <LinksUpToDate>false</LinksUpToDate>
  <CharactersWithSpaces>18198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 утверждении Стратегического плана</dc:title>
  <dc:subject/>
  <dc:creator>12</dc:creator>
  <cp:keywords/>
  <cp:lastModifiedBy>Akhramovich Adilan</cp:lastModifiedBy>
  <cp:revision>2</cp:revision>
  <cp:lastPrinted>2022-05-12T10:27:00Z</cp:lastPrinted>
  <dcterms:created xsi:type="dcterms:W3CDTF">2026-03-05T10:32:00Z</dcterms:created>
  <dcterms:modified xsi:type="dcterms:W3CDTF">2026-03-05T10:32:00Z</dcterms:modified>
</cp:coreProperties>
</file>